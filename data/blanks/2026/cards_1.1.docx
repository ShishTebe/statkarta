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057" w:type="dxa"/>
        <w:tblInd w:w="-1310" w:type="dxa"/>
        <w:tblLayout w:type="fixed"/>
        <w:tblLook w:val="0000" w:firstRow="0" w:lastRow="0" w:firstColumn="0" w:lastColumn="0" w:noHBand="0" w:noVBand="0"/>
      </w:tblPr>
      <w:tblGrid>
        <w:gridCol w:w="5813"/>
        <w:gridCol w:w="5244"/>
      </w:tblGrid>
      <w:tr w:rsidR="0025465E" w:rsidRPr="007210A9">
        <w:tblPrEx>
          <w:tblCellMar>
            <w:top w:w="0" w:type="dxa"/>
            <w:bottom w:w="0" w:type="dxa"/>
          </w:tblCellMar>
        </w:tblPrEx>
        <w:tc>
          <w:tcPr>
            <w:tcW w:w="5813" w:type="dxa"/>
          </w:tcPr>
          <w:p w:rsidR="0002724D" w:rsidRPr="00635ACB" w:rsidRDefault="0002724D" w:rsidP="0002724D">
            <w:pPr>
              <w:rPr>
                <w:sz w:val="16"/>
                <w:szCs w:val="16"/>
              </w:rPr>
            </w:pPr>
            <w:r>
              <w:rPr>
                <w:caps/>
                <w:spacing w:val="20"/>
                <w:sz w:val="20"/>
                <w:lang w:val="en-US"/>
              </w:rPr>
              <w:t xml:space="preserve">    </w:t>
            </w:r>
          </w:p>
          <w:p w:rsidR="0025465E" w:rsidRPr="008B472F" w:rsidRDefault="0002724D" w:rsidP="0002724D">
            <w:pPr>
              <w:ind w:right="-663"/>
              <w:rPr>
                <w:caps/>
                <w:spacing w:val="20"/>
                <w:sz w:val="20"/>
                <w:lang w:val="en-US"/>
              </w:rPr>
            </w:pPr>
            <w:r>
              <w:rPr>
                <w:b/>
                <w:sz w:val="16"/>
                <w:szCs w:val="16"/>
              </w:rPr>
              <w:t xml:space="preserve">      </w:t>
            </w:r>
            <w:r w:rsidRPr="00635ACB">
              <w:rPr>
                <w:b/>
                <w:sz w:val="16"/>
                <w:szCs w:val="16"/>
              </w:rPr>
              <w:t>с 01.0</w:t>
            </w:r>
            <w:r>
              <w:rPr>
                <w:b/>
                <w:sz w:val="16"/>
                <w:szCs w:val="16"/>
              </w:rPr>
              <w:t>1</w:t>
            </w:r>
            <w:r w:rsidRPr="00635ACB">
              <w:rPr>
                <w:b/>
                <w:sz w:val="16"/>
                <w:szCs w:val="16"/>
              </w:rPr>
              <w:t>.202</w:t>
            </w:r>
            <w:r>
              <w:rPr>
                <w:b/>
                <w:sz w:val="16"/>
                <w:szCs w:val="16"/>
              </w:rPr>
              <w:t>6</w:t>
            </w:r>
          </w:p>
        </w:tc>
        <w:tc>
          <w:tcPr>
            <w:tcW w:w="5244" w:type="dxa"/>
          </w:tcPr>
          <w:p w:rsidR="004061CD" w:rsidRPr="00254BFC" w:rsidRDefault="004061CD" w:rsidP="000075B5">
            <w:pPr>
              <w:jc w:val="right"/>
              <w:rPr>
                <w:b/>
                <w:spacing w:val="20"/>
                <w:sz w:val="12"/>
                <w:szCs w:val="12"/>
              </w:rPr>
            </w:pPr>
          </w:p>
          <w:p w:rsidR="0025465E" w:rsidRPr="007210A9" w:rsidRDefault="0025465E" w:rsidP="0002724D">
            <w:pPr>
              <w:ind w:left="-5637"/>
              <w:jc w:val="right"/>
              <w:rPr>
                <w:b/>
                <w:spacing w:val="20"/>
                <w:sz w:val="16"/>
                <w:szCs w:val="16"/>
              </w:rPr>
            </w:pPr>
            <w:r w:rsidRPr="007210A9">
              <w:rPr>
                <w:b/>
                <w:spacing w:val="20"/>
                <w:sz w:val="16"/>
                <w:szCs w:val="16"/>
              </w:rPr>
              <w:t>Форма № 1.1</w:t>
            </w:r>
          </w:p>
        </w:tc>
      </w:tr>
    </w:tbl>
    <w:p w:rsidR="0025465E" w:rsidRPr="007210A9" w:rsidRDefault="0025465E">
      <w:pPr>
        <w:ind w:left="-1418" w:right="-663"/>
        <w:jc w:val="center"/>
        <w:rPr>
          <w:b/>
          <w:caps/>
          <w:spacing w:val="20"/>
          <w:sz w:val="22"/>
        </w:rPr>
      </w:pPr>
      <w:r w:rsidRPr="007210A9">
        <w:rPr>
          <w:b/>
          <w:caps/>
          <w:sz w:val="22"/>
        </w:rPr>
        <w:t>Статистическая карточка</w:t>
      </w:r>
      <w:r w:rsidRPr="007210A9">
        <w:rPr>
          <w:b/>
          <w:caps/>
          <w:spacing w:val="20"/>
          <w:sz w:val="22"/>
        </w:rPr>
        <w:t xml:space="preserve"> о результатах расследования преступления</w:t>
      </w:r>
    </w:p>
    <w:tbl>
      <w:tblPr>
        <w:tblW w:w="0" w:type="auto"/>
        <w:tblInd w:w="-116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336"/>
        <w:gridCol w:w="8201"/>
        <w:gridCol w:w="2378"/>
      </w:tblGrid>
      <w:tr w:rsidR="0025465E" w:rsidRPr="007210A9">
        <w:tblPrEx>
          <w:tblCellMar>
            <w:top w:w="0" w:type="dxa"/>
            <w:bottom w:w="0" w:type="dxa"/>
          </w:tblCellMar>
        </w:tblPrEx>
        <w:tc>
          <w:tcPr>
            <w:tcW w:w="336" w:type="dxa"/>
            <w:tcBorders>
              <w:right w:val="nil"/>
            </w:tcBorders>
          </w:tcPr>
          <w:p w:rsidR="0025465E" w:rsidRPr="007210A9" w:rsidRDefault="00306F68">
            <w:pPr>
              <w:ind w:left="-57" w:right="-57"/>
              <w:jc w:val="center"/>
              <w:rPr>
                <w:b/>
                <w:caps/>
                <w:sz w:val="16"/>
              </w:rPr>
            </w:pPr>
            <w:r w:rsidRPr="007210A9">
              <w:rPr>
                <w:b/>
                <w:noProof/>
              </w:rPr>
              <w:pict>
                <v:group id="_x0000_s1733" alt="" style="position:absolute;left:0;text-align:left;margin-left:464.05pt;margin-top:23.35pt;width:14.25pt;height:14.25pt;z-index:4" coordsize="20000,20000" o:allowincell="f">
                  <v:rect id="_x0000_s1734" alt="" style="position:absolute;width:10035;height:20000" filled="f"/>
                  <v:rect id="_x0000_s1735" alt="" style="position:absolute;left:9965;width:10035;height:20000;mso-wrap-style:square;v-text-anchor:top" filled="f">
                    <v:textbox inset="1pt,1pt,1pt,1pt">
                      <w:txbxContent>
                        <w:p w:rsidR="0025465E" w:rsidRDefault="0025465E">
                          <w:pPr>
                            <w:jc w:val="center"/>
                            <w:rPr>
                              <w:sz w:val="18"/>
                            </w:rPr>
                          </w:pPr>
                          <w:r>
                            <w:rPr>
                              <w:sz w:val="18"/>
                            </w:rPr>
                            <w:t>/</w:t>
                          </w:r>
                        </w:p>
                      </w:txbxContent>
                    </v:textbox>
                  </v:rect>
                </v:group>
              </w:pict>
            </w:r>
            <w:r w:rsidRPr="007210A9">
              <w:rPr>
                <w:b/>
                <w:noProof/>
              </w:rPr>
              <w:pict>
                <v:group id="_x0000_s1714" alt="" style="position:absolute;left:0;text-align:left;margin-left:364.65pt;margin-top:9.15pt;width:113.65pt;height:14.25pt;z-index:2" coordorigin="2" coordsize="19993,20000" o:allowincell="f">
                  <v:group id="_x0000_s1715" alt="" style="position:absolute;left:4998;width:2507;height:20000" coordsize="20000,20000">
                    <v:rect id="_x0000_s1716" alt="" style="position:absolute;width:10036;height:20000;mso-wrap-style:square;v-text-anchor:top" filled="f">
                      <v:textbox inset="1pt,1pt,1pt,1pt">
                        <w:txbxContent>
                          <w:p w:rsidR="0025465E" w:rsidRDefault="0025465E">
                            <w:pPr>
                              <w:jc w:val="center"/>
                            </w:pPr>
                            <w:r>
                              <w:rPr>
                                <w:sz w:val="16"/>
                              </w:rPr>
                              <w:t>1</w:t>
                            </w:r>
                            <w:r>
                              <w:t>С(</w:t>
                            </w:r>
                          </w:p>
                        </w:txbxContent>
                      </v:textbox>
                    </v:rect>
                    <v:rect id="_x0000_s1717" alt="" style="position:absolute;left:9964;width:10036;height:20000;mso-wrap-style:square;v-text-anchor:top" filled="f">
                      <v:textbox inset="1pt,1pt,1pt,1pt">
                        <w:txbxContent>
                          <w:p w:rsidR="0025465E" w:rsidRDefault="0025465E">
                            <w:pPr>
                              <w:jc w:val="center"/>
                              <w:rPr>
                                <w:sz w:val="20"/>
                              </w:rPr>
                            </w:pPr>
                            <w:r>
                              <w:rPr>
                                <w:sz w:val="16"/>
                              </w:rPr>
                              <w:t>1</w:t>
                            </w:r>
                          </w:p>
                        </w:txbxContent>
                      </v:textbox>
                    </v:rect>
                  </v:group>
                  <v:group id="_x0000_s1718" alt="" style="position:absolute;left:8745;width:2507;height:20000" coordsize="20000,20000">
                    <v:rect id="_x0000_s1719" alt="" style="position:absolute;width:10036;height:20000;mso-wrap-style:square;v-text-anchor:top" filled="f">
                      <v:textbox inset="1pt,1pt,1pt,1pt">
                        <w:txbxContent>
                          <w:p w:rsidR="0025465E" w:rsidRDefault="0025465E">
                            <w:pPr>
                              <w:jc w:val="center"/>
                            </w:pPr>
                          </w:p>
                        </w:txbxContent>
                      </v:textbox>
                    </v:rect>
                    <v:rect id="_x0000_s1720" alt="" style="position:absolute;left:9964;width:10036;height:20000;mso-wrap-style:square;v-text-anchor:top" filled="f">
                      <v:textbox inset="1pt,1pt,1pt,1pt">
                        <w:txbxContent>
                          <w:p w:rsidR="0025465E" w:rsidRDefault="0025465E"/>
                        </w:txbxContent>
                      </v:textbox>
                    </v:rect>
                  </v:group>
                  <v:group id="_x0000_s1721" alt="" style="position:absolute;left:2;width:3756;height:20000" coordsize="19998,20000">
                    <v:group id="_x0000_s1722" alt="" style="position:absolute;width:13348;height:20000" coordsize="19998,20000">
                      <v:rect id="_x0000_s1723" alt="" style="position:absolute;width:10035;height:20000;mso-wrap-style:square;v-text-anchor:top" filled="f">
                        <v:textbox inset="1pt,1pt,1pt,1pt">
                          <w:txbxContent>
                            <w:p w:rsidR="0025465E" w:rsidRDefault="0025465E">
                              <w:pPr>
                                <w:rPr>
                                  <w:sz w:val="20"/>
                                </w:rPr>
                              </w:pPr>
                              <w:r>
                                <w:rPr>
                                  <w:sz w:val="20"/>
                                </w:rPr>
                                <w:t>(</w:t>
                              </w:r>
                            </w:p>
                          </w:txbxContent>
                        </v:textbox>
                      </v:rect>
                      <v:rect id="_x0000_s1724" alt="" style="position:absolute;left:9963;width:10035;height:20000;mso-wrap-style:square;v-text-anchor:top" filled="f">
                        <v:textbox inset="1pt,1pt,1pt,1pt">
                          <w:txbxContent>
                            <w:p w:rsidR="0025465E" w:rsidRDefault="0025465E">
                              <w:r>
                                <w:rPr>
                                  <w:sz w:val="20"/>
                                </w:rPr>
                                <w:t>(</w:t>
                              </w:r>
                            </w:p>
                          </w:txbxContent>
                        </v:textbox>
                      </v:rect>
                    </v:group>
                    <v:rect id="_x0000_s1725" alt="" style="position:absolute;left:13300;width:6698;height:20000;mso-wrap-style:square;v-text-anchor:top" filled="f">
                      <v:textbox inset="1pt,1pt,1pt,1pt">
                        <w:txbxContent>
                          <w:p w:rsidR="0025465E" w:rsidRDefault="0025465E">
                            <w:pPr>
                              <w:rPr>
                                <w:sz w:val="20"/>
                              </w:rPr>
                            </w:pPr>
                            <w:r>
                              <w:rPr>
                                <w:sz w:val="20"/>
                              </w:rPr>
                              <w:t>(</w:t>
                            </w:r>
                          </w:p>
                        </w:txbxContent>
                      </v:textbox>
                    </v:rect>
                  </v:group>
                  <v:group id="_x0000_s1726" alt="" style="position:absolute;left:12492;width:7503;height:20000" coordorigin="-3" coordsize="20004,20000">
                    <v:rect id="_x0000_s1727" alt="" style="position:absolute;left:13317;width:3354;height:20000" filled="f"/>
                    <v:rect id="_x0000_s1728" alt="" style="position:absolute;left:9987;width:3354;height:20000" filled="f"/>
                    <v:rect id="_x0000_s1729" alt="" style="position:absolute;left:6657;width:3354;height:20000" filled="f"/>
                    <v:rect id="_x0000_s1730" alt="" style="position:absolute;left:3327;width:3354;height:20000" filled="f"/>
                    <v:rect id="_x0000_s1731" alt="" style="position:absolute;left:16647;width:3354;height:20000;mso-wrap-style:square;v-text-anchor:top" filled="f">
                      <v:textbox inset="1pt,1pt,1pt,1pt">
                        <w:txbxContent>
                          <w:p w:rsidR="0025465E" w:rsidRDefault="0025465E">
                            <w:pPr>
                              <w:jc w:val="center"/>
                              <w:rPr>
                                <w:sz w:val="18"/>
                              </w:rPr>
                            </w:pPr>
                            <w:r>
                              <w:rPr>
                                <w:sz w:val="18"/>
                              </w:rPr>
                              <w:t>/</w:t>
                            </w:r>
                          </w:p>
                        </w:txbxContent>
                      </v:textbox>
                    </v:rect>
                    <v:rect id="_x0000_s1732" alt="" style="position:absolute;left:-3;width:3354;height:20000" filled="f"/>
                  </v:group>
                </v:group>
              </w:pict>
            </w:r>
            <w:r w:rsidR="0025465E" w:rsidRPr="007210A9">
              <w:rPr>
                <w:b/>
                <w:caps/>
                <w:sz w:val="16"/>
              </w:rPr>
              <w:t>1.</w:t>
            </w:r>
          </w:p>
        </w:tc>
        <w:tc>
          <w:tcPr>
            <w:tcW w:w="8201" w:type="dxa"/>
            <w:tcBorders>
              <w:left w:val="nil"/>
              <w:right w:val="nil"/>
            </w:tcBorders>
          </w:tcPr>
          <w:p w:rsidR="0025465E" w:rsidRPr="007210A9" w:rsidRDefault="0025465E" w:rsidP="00F84DA8">
            <w:pPr>
              <w:spacing w:line="18" w:lineRule="atLeast"/>
              <w:rPr>
                <w:sz w:val="16"/>
              </w:rPr>
            </w:pPr>
            <w:r w:rsidRPr="007210A9">
              <w:rPr>
                <w:sz w:val="16"/>
              </w:rPr>
              <w:t>_________________________________________________________________________________________________</w:t>
            </w:r>
          </w:p>
          <w:p w:rsidR="005D47B0" w:rsidRPr="007210A9" w:rsidRDefault="0025465E" w:rsidP="00285DFC">
            <w:pPr>
              <w:spacing w:line="16" w:lineRule="atLeast"/>
              <w:ind w:left="-57" w:right="-57"/>
              <w:rPr>
                <w:sz w:val="16"/>
              </w:rPr>
            </w:pPr>
            <w:r w:rsidRPr="007210A9">
              <w:rPr>
                <w:sz w:val="16"/>
              </w:rPr>
              <w:t xml:space="preserve">орган: внутренних дел (01), </w:t>
            </w:r>
            <w:r w:rsidR="006B6E6E" w:rsidRPr="007210A9">
              <w:rPr>
                <w:sz w:val="16"/>
              </w:rPr>
              <w:t xml:space="preserve">Следственного комитета </w:t>
            </w:r>
            <w:r w:rsidR="00704ED5" w:rsidRPr="007210A9">
              <w:rPr>
                <w:sz w:val="16"/>
              </w:rPr>
              <w:t xml:space="preserve">Российской Федерации </w:t>
            </w:r>
            <w:r w:rsidRPr="007210A9">
              <w:rPr>
                <w:sz w:val="16"/>
              </w:rPr>
              <w:t>(02),</w:t>
            </w:r>
            <w:r w:rsidR="005D47B0" w:rsidRPr="007210A9">
              <w:rPr>
                <w:sz w:val="16"/>
              </w:rPr>
              <w:t xml:space="preserve"> </w:t>
            </w:r>
            <w:r w:rsidRPr="007210A9">
              <w:rPr>
                <w:sz w:val="16"/>
              </w:rPr>
              <w:t>таможенный (04),</w:t>
            </w:r>
            <w:r w:rsidRPr="007210A9">
              <w:rPr>
                <w:b/>
                <w:noProof/>
              </w:rPr>
              <w:t xml:space="preserve"> </w:t>
            </w:r>
            <w:r w:rsidRPr="007210A9">
              <w:rPr>
                <w:sz w:val="16"/>
              </w:rPr>
              <w:t>суд (05),</w:t>
            </w:r>
          </w:p>
          <w:p w:rsidR="0025465E" w:rsidRPr="007210A9" w:rsidRDefault="0025465E" w:rsidP="00285DFC">
            <w:pPr>
              <w:spacing w:line="16" w:lineRule="atLeast"/>
              <w:ind w:left="-57" w:right="-57"/>
              <w:rPr>
                <w:b/>
                <w:caps/>
                <w:sz w:val="16"/>
              </w:rPr>
            </w:pPr>
            <w:r w:rsidRPr="007210A9">
              <w:rPr>
                <w:sz w:val="16"/>
              </w:rPr>
              <w:t>ФСИН (06), ФСБ (07),</w:t>
            </w:r>
            <w:r w:rsidR="006B6E6E" w:rsidRPr="007210A9">
              <w:rPr>
                <w:sz w:val="16"/>
              </w:rPr>
              <w:t xml:space="preserve"> </w:t>
            </w:r>
            <w:r w:rsidRPr="007210A9">
              <w:rPr>
                <w:sz w:val="16"/>
              </w:rPr>
              <w:t xml:space="preserve">ПС ФСБ (11), ФССП (08), </w:t>
            </w:r>
            <w:r w:rsidR="003524FB" w:rsidRPr="007210A9">
              <w:rPr>
                <w:sz w:val="16"/>
              </w:rPr>
              <w:t xml:space="preserve">ГПН ФПС </w:t>
            </w:r>
            <w:r w:rsidRPr="007210A9">
              <w:rPr>
                <w:sz w:val="16"/>
              </w:rPr>
              <w:t>(10), ФСКН (14), иной (09)</w:t>
            </w:r>
          </w:p>
        </w:tc>
        <w:tc>
          <w:tcPr>
            <w:tcW w:w="2378" w:type="dxa"/>
            <w:tcBorders>
              <w:left w:val="nil"/>
              <w:bottom w:val="nil"/>
            </w:tcBorders>
          </w:tcPr>
          <w:p w:rsidR="0025465E" w:rsidRPr="007210A9" w:rsidRDefault="0025465E">
            <w:pPr>
              <w:ind w:left="-57" w:right="176"/>
              <w:jc w:val="right"/>
              <w:rPr>
                <w:b/>
                <w:sz w:val="16"/>
              </w:rPr>
            </w:pPr>
            <w:r w:rsidRPr="007210A9">
              <w:rPr>
                <w:sz w:val="12"/>
              </w:rPr>
              <w:t>код органа</w:t>
            </w:r>
          </w:p>
        </w:tc>
      </w:tr>
      <w:tr w:rsidR="0025465E" w:rsidRPr="007210A9">
        <w:tblPrEx>
          <w:tblCellMar>
            <w:top w:w="0" w:type="dxa"/>
            <w:bottom w:w="0" w:type="dxa"/>
          </w:tblCellMar>
        </w:tblPrEx>
        <w:tc>
          <w:tcPr>
            <w:tcW w:w="336" w:type="dxa"/>
            <w:tcBorders>
              <w:right w:val="nil"/>
            </w:tcBorders>
          </w:tcPr>
          <w:p w:rsidR="0025465E" w:rsidRPr="007210A9" w:rsidRDefault="0025465E">
            <w:pPr>
              <w:ind w:left="-57" w:right="-57"/>
              <w:jc w:val="center"/>
              <w:rPr>
                <w:b/>
                <w:noProof/>
                <w:sz w:val="16"/>
              </w:rPr>
            </w:pPr>
            <w:r w:rsidRPr="007210A9">
              <w:rPr>
                <w:b/>
                <w:sz w:val="16"/>
              </w:rPr>
              <w:t>2.</w:t>
            </w:r>
          </w:p>
        </w:tc>
        <w:tc>
          <w:tcPr>
            <w:tcW w:w="8201" w:type="dxa"/>
            <w:tcBorders>
              <w:left w:val="nil"/>
              <w:right w:val="nil"/>
            </w:tcBorders>
          </w:tcPr>
          <w:p w:rsidR="0025465E" w:rsidRPr="007210A9" w:rsidRDefault="0025465E">
            <w:pPr>
              <w:rPr>
                <w:sz w:val="16"/>
              </w:rPr>
            </w:pPr>
            <w:r w:rsidRPr="007210A9">
              <w:rPr>
                <w:sz w:val="16"/>
              </w:rPr>
              <w:t>Учесть (1), изменить (2), снять (3)</w:t>
            </w:r>
          </w:p>
        </w:tc>
        <w:tc>
          <w:tcPr>
            <w:tcW w:w="2378" w:type="dxa"/>
            <w:tcBorders>
              <w:top w:val="nil"/>
              <w:left w:val="nil"/>
            </w:tcBorders>
          </w:tcPr>
          <w:p w:rsidR="0025465E" w:rsidRPr="007210A9" w:rsidRDefault="0025465E">
            <w:pPr>
              <w:ind w:left="-57" w:right="318"/>
              <w:jc w:val="right"/>
              <w:rPr>
                <w:b/>
                <w:caps/>
                <w:sz w:val="16"/>
              </w:rPr>
            </w:pPr>
            <w:r w:rsidRPr="007210A9">
              <w:rPr>
                <w:sz w:val="16"/>
              </w:rPr>
              <w:t>02</w:t>
            </w:r>
          </w:p>
        </w:tc>
      </w:tr>
    </w:tbl>
    <w:p w:rsidR="0025465E" w:rsidRPr="007210A9" w:rsidRDefault="0025465E">
      <w:pPr>
        <w:jc w:val="center"/>
        <w:rPr>
          <w:b/>
          <w:sz w:val="4"/>
        </w:rPr>
      </w:pPr>
    </w:p>
    <w:p w:rsidR="0025465E" w:rsidRPr="007210A9" w:rsidRDefault="0025465E">
      <w:pPr>
        <w:spacing w:line="192" w:lineRule="auto"/>
        <w:jc w:val="center"/>
        <w:rPr>
          <w:b/>
          <w:sz w:val="16"/>
        </w:rPr>
      </w:pPr>
      <w:r w:rsidRPr="007210A9">
        <w:rPr>
          <w:b/>
          <w:sz w:val="16"/>
        </w:rPr>
        <w:t>РАЗДЕЛ 1. ЗАПОЛНЯЕТСЯ СОТРУДНИКАМИ ПРАВООХРАНИТЕЛЬНОГО (ПРАВОПРИМЕНИТЕЛЬНОГО) ОРГАНА ПО ВЕДЕНИЮ РЕГИСТРАЦИОННО-</w:t>
      </w:r>
      <w:r w:rsidR="004073D8" w:rsidRPr="007210A9">
        <w:rPr>
          <w:b/>
          <w:sz w:val="16"/>
        </w:rPr>
        <w:t>УЧЕТНОЙ И СТАТИСТИЧЕСКОЙ РАБОТЫ</w:t>
      </w:r>
    </w:p>
    <w:p w:rsidR="0025465E" w:rsidRPr="007210A9" w:rsidRDefault="00306F68" w:rsidP="00A04E4F">
      <w:pPr>
        <w:tabs>
          <w:tab w:val="right" w:pos="8222"/>
          <w:tab w:val="right" w:pos="9214"/>
        </w:tabs>
        <w:ind w:left="-1276" w:firstLine="8080"/>
        <w:rPr>
          <w:b/>
          <w:sz w:val="14"/>
        </w:rPr>
      </w:pPr>
      <w:r w:rsidRPr="007210A9">
        <w:rPr>
          <w:b/>
          <w:caps/>
          <w:noProof/>
          <w:sz w:val="16"/>
        </w:rPr>
        <w:pict>
          <v:group id="_x0000_s1680" alt="" style="position:absolute;left:0;text-align:left;margin-left:352.8pt;margin-top:9.75pt;width:127.65pt;height:14.8pt;z-index:61" coordorigin="8827,2593" coordsize="2553,296">
            <v:group id="_x0000_s1681" alt="" style="position:absolute;left:8827;top:2593;width:2553;height:296" coordorigin="8827,2605" coordsize="2553,296">
              <v:group id="_x0000_s1682" alt="" style="position:absolute;left:9814;top:2609;width:427;height:285" coordsize="19998,20000">
                <v:group id="_x0000_s1683" alt="" style="position:absolute;width:13348;height:20000" coordsize="19998,20000">
                  <v:rect id="_x0000_s1684" alt="" style="position:absolute;width:10035;height:20000;mso-wrap-style:square;v-text-anchor:top" filled="f">
                    <v:textbox style="mso-next-textbox:#_x0000_s1684" inset="1pt,1pt,1pt,1pt">
                      <w:txbxContent>
                        <w:p w:rsidR="00DB2C5E" w:rsidRPr="007C0730" w:rsidRDefault="00DB2C5E" w:rsidP="00DB2C5E"/>
                      </w:txbxContent>
                    </v:textbox>
                  </v:rect>
                  <v:rect id="_x0000_s1685" alt="" style="position:absolute;left:9963;width:10035;height:20000;mso-wrap-style:square;v-text-anchor:top" filled="f">
                    <v:textbox style="mso-next-textbox:#_x0000_s1685" inset="1pt,1pt,1pt,1pt">
                      <w:txbxContent>
                        <w:p w:rsidR="00DB2C5E" w:rsidRPr="007C0730" w:rsidRDefault="00DB2C5E" w:rsidP="00DB2C5E"/>
                      </w:txbxContent>
                    </v:textbox>
                  </v:rect>
                </v:group>
                <v:rect id="_x0000_s1686" alt="" style="position:absolute;left:13300;width:6698;height:20000;mso-wrap-style:square;v-text-anchor:top" filled="f">
                  <v:textbox style="mso-next-textbox:#_x0000_s1686" inset="1pt,1pt,1pt,1pt">
                    <w:txbxContent>
                      <w:p w:rsidR="00DB2C5E" w:rsidRPr="007C0730" w:rsidRDefault="00DB2C5E" w:rsidP="00DB2C5E"/>
                    </w:txbxContent>
                  </v:textbox>
                </v:rect>
              </v:group>
              <v:group id="_x0000_s1687" alt="" style="position:absolute;left:10240;top:2612;width:1140;height:285" coordorigin="10521,4864" coordsize="1140,285">
                <v:group id="_x0000_s1688" alt="" style="position:absolute;left:10808;top:4864;width:853;height:285" coordsize="20002,20000">
                  <v:group id="_x0000_s1689" alt="" style="position:absolute;width:6683;height:20000" coordsize="20003,20000">
                    <v:rect id="_x0000_s1690" alt="" style="position:absolute;width:10036;height:20000" filled="f"/>
                    <v:rect id="_x0000_s1691" alt="" style="position:absolute;left:9967;width:10036;height:20000" filled="f"/>
                  </v:group>
                  <v:group id="_x0000_s1692" alt="" style="position:absolute;left:13319;width:6683;height:20000" coordsize="19999,20000">
                    <v:rect id="_x0000_s1693" alt="" style="position:absolute;width:10034;height:20000" filled="f"/>
                    <v:rect id="_x0000_s1694" alt="" style="position:absolute;left:9965;width:10034;height:20000;mso-wrap-style:square;v-text-anchor:top" filled="f">
                      <v:textbox style="mso-next-textbox:#_x0000_s1694" inset="1pt,1pt,1pt,1pt">
                        <w:txbxContent>
                          <w:p w:rsidR="00DB2C5E" w:rsidRDefault="00DB2C5E" w:rsidP="00DB2C5E">
                            <w:pPr>
                              <w:jc w:val="center"/>
                            </w:pPr>
                            <w:r>
                              <w:rPr>
                                <w:sz w:val="18"/>
                              </w:rPr>
                              <w:t>/</w:t>
                            </w:r>
                          </w:p>
                        </w:txbxContent>
                      </v:textbox>
                    </v:rect>
                  </v:group>
                  <v:group id="_x0000_s1695" alt="" style="position:absolute;left:6660;width:6682;height:20000" coordsize="20000,20000">
                    <v:rect id="_x0000_s1696" alt="" style="position:absolute;width:10036;height:20000" filled="f"/>
                    <v:rect id="_x0000_s1697" alt="" style="position:absolute;left:9964;width:10036;height:20000" filled="f"/>
                  </v:group>
                </v:group>
                <v:group id="_x0000_s1698" alt="" style="position:absolute;left:10521;top:4864;width:285;height:285" coordorigin="8" coordsize="19992,20000">
                  <v:rect id="_x0000_s1699" alt="" style="position:absolute;left:8;width:10030;height:20000" filled="f">
                    <v:textbox inset="0,0,0,0"/>
                  </v:rect>
                  <v:rect id="_x0000_s1700" alt="" style="position:absolute;left:9970;width:10030;height:20000" filled="f">
                    <v:textbox inset="0,0,0,0"/>
                  </v:rect>
                </v:group>
              </v:group>
              <v:group id="_x0000_s1701" alt="" style="position:absolute;left:9390;top:2606;width:427;height:285" coordsize="19998,20000">
                <v:group id="_x0000_s1702" alt="" style="position:absolute;width:13348;height:20000" coordsize="19998,20000">
                  <v:rect id="_x0000_s1703" alt="" style="position:absolute;width:10035;height:20000;mso-wrap-style:square;v-text-anchor:top" filled="f">
                    <v:textbox style="mso-next-textbox:#_x0000_s1703" inset="1pt,1pt,1pt,1pt">
                      <w:txbxContent>
                        <w:p w:rsidR="00DB2C5E" w:rsidRPr="007C0730" w:rsidRDefault="00DB2C5E" w:rsidP="00DB2C5E"/>
                      </w:txbxContent>
                    </v:textbox>
                  </v:rect>
                  <v:rect id="_x0000_s1704" alt="" style="position:absolute;left:9963;width:10035;height:20000;mso-wrap-style:square;v-text-anchor:top" filled="f">
                    <v:textbox style="mso-next-textbox:#_x0000_s1704" inset="1pt,1pt,1pt,1pt">
                      <w:txbxContent>
                        <w:p w:rsidR="00DB2C5E" w:rsidRPr="007C0730" w:rsidRDefault="00DB2C5E" w:rsidP="00DB2C5E"/>
                      </w:txbxContent>
                    </v:textbox>
                  </v:rect>
                </v:group>
                <v:rect id="_x0000_s1705" alt="" style="position:absolute;left:13300;width:6698;height:20000;mso-wrap-style:square;v-text-anchor:top" filled="f">
                  <v:textbox style="mso-next-textbox:#_x0000_s1705" inset="1pt,1pt,1pt,1pt">
                    <w:txbxContent>
                      <w:p w:rsidR="00DB2C5E" w:rsidRPr="007C0730" w:rsidRDefault="00DB2C5E" w:rsidP="00DB2C5E"/>
                    </w:txbxContent>
                  </v:textbox>
                </v:rect>
              </v:group>
              <v:group id="_x0000_s1706" alt="" style="position:absolute;left:8963;top:2606;width:427;height:285" coordsize="19998,20000">
                <v:group id="_x0000_s1707" alt="" style="position:absolute;width:13348;height:20000" coordsize="19998,20000">
                  <v:rect id="_x0000_s1708" alt="" style="position:absolute;width:10035;height:20000;mso-wrap-style:square;v-text-anchor:top" filled="f">
                    <v:textbox style="mso-next-textbox:#_x0000_s1708" inset="1pt,1pt,1pt,1pt">
                      <w:txbxContent>
                        <w:p w:rsidR="00DB2C5E" w:rsidRPr="007C0730" w:rsidRDefault="00DB2C5E" w:rsidP="00DB2C5E"/>
                      </w:txbxContent>
                    </v:textbox>
                  </v:rect>
                  <v:rect id="_x0000_s1709" alt="" style="position:absolute;left:9963;width:10035;height:20000;mso-wrap-style:square;v-text-anchor:top" filled="f">
                    <v:textbox style="mso-next-textbox:#_x0000_s1709" inset="1pt,1pt,1pt,1pt">
                      <w:txbxContent>
                        <w:p w:rsidR="00DB2C5E" w:rsidRPr="007C0730" w:rsidRDefault="00DB2C5E" w:rsidP="00DB2C5E"/>
                      </w:txbxContent>
                    </v:textbox>
                  </v:rect>
                </v:group>
                <v:rect id="_x0000_s1710" alt="" style="position:absolute;left:13300;width:6698;height:20000;mso-wrap-style:square;v-text-anchor:top" filled="f">
                  <v:textbox style="mso-next-textbox:#_x0000_s1710" inset="1pt,1pt,1pt,1pt">
                    <w:txbxContent>
                      <w:p w:rsidR="00DB2C5E" w:rsidRPr="00601F6B" w:rsidRDefault="00DB2C5E" w:rsidP="00DB2C5E"/>
                    </w:txbxContent>
                  </v:textbox>
                </v:rect>
              </v:group>
              <v:rect id="_x0000_s1711" alt="" style="position:absolute;left:8827;top:2605;width:143;height:285" filled="f"/>
              <v:line id="_x0000_s1712" alt="" style="position:absolute" from="10376,2612" to="10376,2901" o:allowincell="f" strokeweight="2pt">
                <v:stroke startarrowwidth="narrow" startarrowlength="short" endarrowwidth="narrow" endarrowlength="short"/>
              </v:line>
            </v:group>
            <v:line id="_x0000_s1713" alt="" style="position:absolute" from="8970,2594" to="8970,2883" o:allowincell="f" strokeweight="1.75pt">
              <v:stroke startarrowwidth="narrow" startarrowlength="short" endarrowwidth="narrow" endarrowlength="short"/>
            </v:line>
          </v:group>
        </w:pict>
      </w:r>
      <w:r w:rsidR="00A04E4F" w:rsidRPr="007210A9">
        <w:rPr>
          <w:sz w:val="16"/>
        </w:rPr>
        <w:t xml:space="preserve">    вид год     № подразд.     </w:t>
      </w:r>
      <w:r w:rsidR="00A04E4F" w:rsidRPr="007210A9">
        <w:rPr>
          <w:sz w:val="16"/>
        </w:rPr>
        <w:tab/>
        <w:t>регистр. №</w:t>
      </w:r>
    </w:p>
    <w:tbl>
      <w:tblPr>
        <w:tblW w:w="0" w:type="auto"/>
        <w:tblInd w:w="-1168" w:type="dxa"/>
        <w:tblBorders>
          <w:top w:val="single" w:sz="6" w:space="0" w:color="auto"/>
          <w:left w:val="single" w:sz="6" w:space="0" w:color="auto"/>
          <w:bottom w:val="single" w:sz="6" w:space="0" w:color="auto"/>
          <w:right w:val="single" w:sz="6" w:space="0" w:color="auto"/>
        </w:tblBorders>
        <w:tblLayout w:type="fixed"/>
        <w:tblCellMar>
          <w:left w:w="107" w:type="dxa"/>
          <w:right w:w="107" w:type="dxa"/>
        </w:tblCellMar>
        <w:tblLook w:val="0000" w:firstRow="0" w:lastRow="0" w:firstColumn="0" w:lastColumn="0" w:noHBand="0" w:noVBand="0"/>
      </w:tblPr>
      <w:tblGrid>
        <w:gridCol w:w="336"/>
        <w:gridCol w:w="8201"/>
        <w:gridCol w:w="2425"/>
      </w:tblGrid>
      <w:tr w:rsidR="0025465E" w:rsidRPr="007210A9" w:rsidTr="00DB2C5E">
        <w:tblPrEx>
          <w:tblCellMar>
            <w:top w:w="0" w:type="dxa"/>
            <w:bottom w:w="0" w:type="dxa"/>
          </w:tblCellMar>
        </w:tblPrEx>
        <w:trPr>
          <w:trHeight w:hRule="exact" w:val="349"/>
        </w:trPr>
        <w:tc>
          <w:tcPr>
            <w:tcW w:w="336" w:type="dxa"/>
            <w:tcBorders>
              <w:bottom w:val="nil"/>
            </w:tcBorders>
          </w:tcPr>
          <w:p w:rsidR="0025465E" w:rsidRPr="007210A9" w:rsidRDefault="0025465E" w:rsidP="006E44D6">
            <w:pPr>
              <w:ind w:left="-57" w:right="-57"/>
              <w:jc w:val="center"/>
              <w:rPr>
                <w:b/>
                <w:sz w:val="16"/>
              </w:rPr>
            </w:pPr>
            <w:r w:rsidRPr="007210A9">
              <w:rPr>
                <w:b/>
                <w:sz w:val="16"/>
              </w:rPr>
              <w:t>3.</w:t>
            </w:r>
          </w:p>
        </w:tc>
        <w:tc>
          <w:tcPr>
            <w:tcW w:w="8201" w:type="dxa"/>
            <w:tcBorders>
              <w:top w:val="single" w:sz="6" w:space="0" w:color="auto"/>
              <w:bottom w:val="single" w:sz="6" w:space="0" w:color="auto"/>
            </w:tcBorders>
          </w:tcPr>
          <w:p w:rsidR="0025465E" w:rsidRPr="007210A9" w:rsidRDefault="00147BDC" w:rsidP="00147BDC">
            <w:pPr>
              <w:spacing w:line="264" w:lineRule="auto"/>
              <w:ind w:right="34"/>
              <w:rPr>
                <w:sz w:val="16"/>
              </w:rPr>
            </w:pPr>
            <w:r w:rsidRPr="007210A9">
              <w:rPr>
                <w:sz w:val="16"/>
              </w:rPr>
              <w:t xml:space="preserve">Номер УД (1), материала (2) </w:t>
            </w:r>
            <w:r w:rsidR="003D427F" w:rsidRPr="007210A9">
              <w:rPr>
                <w:sz w:val="16"/>
              </w:rPr>
              <w:t>г</w:t>
            </w:r>
            <w:r w:rsidR="00DB2C5E" w:rsidRPr="007210A9">
              <w:rPr>
                <w:sz w:val="16"/>
              </w:rPr>
              <w:t>од _____ №___________</w:t>
            </w:r>
            <w:r w:rsidR="00F75C39" w:rsidRPr="007210A9">
              <w:rPr>
                <w:sz w:val="16"/>
              </w:rPr>
              <w:t xml:space="preserve">        </w:t>
            </w:r>
            <w:r w:rsidRPr="007210A9">
              <w:rPr>
                <w:sz w:val="16"/>
              </w:rPr>
              <w:t xml:space="preserve">                                                                                 </w:t>
            </w:r>
            <w:r w:rsidR="003D427F" w:rsidRPr="007210A9">
              <w:rPr>
                <w:sz w:val="16"/>
              </w:rPr>
              <w:t xml:space="preserve">      03</w:t>
            </w:r>
          </w:p>
        </w:tc>
        <w:tc>
          <w:tcPr>
            <w:tcW w:w="2377" w:type="dxa"/>
            <w:tcBorders>
              <w:top w:val="single" w:sz="4" w:space="0" w:color="auto"/>
              <w:bottom w:val="nil"/>
            </w:tcBorders>
          </w:tcPr>
          <w:p w:rsidR="0025465E" w:rsidRPr="007210A9" w:rsidRDefault="0025465E">
            <w:pPr>
              <w:spacing w:before="60"/>
              <w:ind w:left="-57" w:right="-57"/>
              <w:rPr>
                <w:b/>
                <w:caps/>
                <w:sz w:val="16"/>
              </w:rPr>
            </w:pPr>
          </w:p>
        </w:tc>
      </w:tr>
      <w:tr w:rsidR="0025465E" w:rsidRPr="007210A9" w:rsidTr="00F84DA8">
        <w:tblPrEx>
          <w:tblCellMar>
            <w:top w:w="0" w:type="dxa"/>
            <w:bottom w:w="0" w:type="dxa"/>
          </w:tblCellMar>
        </w:tblPrEx>
        <w:trPr>
          <w:trHeight w:hRule="exact" w:val="282"/>
        </w:trPr>
        <w:tc>
          <w:tcPr>
            <w:tcW w:w="336" w:type="dxa"/>
            <w:tcBorders>
              <w:top w:val="single" w:sz="6" w:space="0" w:color="auto"/>
              <w:bottom w:val="single" w:sz="6" w:space="0" w:color="auto"/>
            </w:tcBorders>
          </w:tcPr>
          <w:p w:rsidR="0025465E" w:rsidRPr="007210A9" w:rsidRDefault="006E44D6" w:rsidP="006E44D6">
            <w:pPr>
              <w:ind w:left="-57" w:right="-57"/>
              <w:jc w:val="center"/>
              <w:rPr>
                <w:b/>
                <w:sz w:val="16"/>
                <w:lang w:val="en-US"/>
              </w:rPr>
            </w:pPr>
            <w:r w:rsidRPr="007210A9">
              <w:rPr>
                <w:b/>
                <w:sz w:val="16"/>
                <w:lang w:val="en-US"/>
              </w:rPr>
              <w:t>4.</w:t>
            </w:r>
          </w:p>
        </w:tc>
        <w:tc>
          <w:tcPr>
            <w:tcW w:w="8201" w:type="dxa"/>
            <w:tcBorders>
              <w:top w:val="single" w:sz="6" w:space="0" w:color="auto"/>
              <w:bottom w:val="single" w:sz="6" w:space="0" w:color="auto"/>
            </w:tcBorders>
          </w:tcPr>
          <w:p w:rsidR="0025465E" w:rsidRPr="007210A9" w:rsidRDefault="0025465E" w:rsidP="00F84DA8">
            <w:pPr>
              <w:spacing w:before="60" w:line="192" w:lineRule="auto"/>
              <w:rPr>
                <w:sz w:val="16"/>
              </w:rPr>
            </w:pPr>
            <w:r w:rsidRPr="007210A9">
              <w:rPr>
                <w:sz w:val="16"/>
              </w:rPr>
              <w:t>Порядковый номер  преступления в уголовном деле ____________</w:t>
            </w:r>
          </w:p>
        </w:tc>
        <w:tc>
          <w:tcPr>
            <w:tcW w:w="2377" w:type="dxa"/>
            <w:tcBorders>
              <w:top w:val="nil"/>
            </w:tcBorders>
          </w:tcPr>
          <w:p w:rsidR="0025465E" w:rsidRPr="007210A9" w:rsidRDefault="00306F68">
            <w:pPr>
              <w:tabs>
                <w:tab w:val="right" w:pos="1562"/>
              </w:tabs>
              <w:spacing w:before="60"/>
              <w:ind w:firstLine="284"/>
              <w:jc w:val="both"/>
              <w:rPr>
                <w:b/>
                <w:caps/>
                <w:sz w:val="16"/>
              </w:rPr>
            </w:pPr>
            <w:r w:rsidRPr="007210A9">
              <w:rPr>
                <w:caps/>
                <w:noProof/>
                <w:sz w:val="16"/>
              </w:rPr>
              <w:pict>
                <v:group id="_x0000_s1673" alt="" style="position:absolute;left:0;text-align:left;margin-left:84.15pt;margin-top:1.1pt;width:28.45pt;height:14.3pt;z-index:42;mso-position-horizontal-relative:text;mso-position-vertical-relative:text" coordorigin="-2" coordsize="20003,20000">
                  <v:group id="_x0000_s1674" alt="" style="position:absolute;left:9982;width:10019;height:19930" coordsize="20002,20000">
                    <v:rect id="_x0000_s1675" alt="" style="position:absolute;width:10036;height:20000" filled="f"/>
                    <v:rect id="_x0000_s1676" alt="" style="position:absolute;left:9966;width:10036;height:20000;mso-wrap-style:square;v-text-anchor:top" filled="f">
                      <v:textbox style="mso-next-textbox:#_x0000_s1676" inset="1pt,1pt,1pt,1pt">
                        <w:txbxContent>
                          <w:p w:rsidR="0025465E" w:rsidRDefault="0025465E">
                            <w:pPr>
                              <w:jc w:val="center"/>
                            </w:pPr>
                            <w:r>
                              <w:rPr>
                                <w:sz w:val="18"/>
                              </w:rPr>
                              <w:t>/</w:t>
                            </w:r>
                          </w:p>
                        </w:txbxContent>
                      </v:textbox>
                    </v:rect>
                  </v:group>
                  <v:group id="_x0000_s1677" alt="" style="position:absolute;left:-2;top:70;width:10019;height:19930" coordsize="20000,20000">
                    <v:rect id="_x0000_s1678" alt="" style="position:absolute;width:10035;height:20000" filled="f"/>
                    <v:rect id="_x0000_s1679" alt="" style="position:absolute;left:9965;width:10035;height:20000" filled="f"/>
                  </v:group>
                </v:group>
              </w:pict>
            </w:r>
            <w:r w:rsidR="0025465E" w:rsidRPr="007210A9">
              <w:rPr>
                <w:caps/>
                <w:sz w:val="16"/>
              </w:rPr>
              <w:tab/>
            </w:r>
            <w:r w:rsidR="0025465E" w:rsidRPr="007210A9">
              <w:rPr>
                <w:sz w:val="16"/>
              </w:rPr>
              <w:t>04</w:t>
            </w:r>
          </w:p>
        </w:tc>
      </w:tr>
      <w:tr w:rsidR="004150EF" w:rsidRPr="007210A9" w:rsidTr="00C9684D">
        <w:tblPrEx>
          <w:tblCellMar>
            <w:top w:w="0" w:type="dxa"/>
            <w:bottom w:w="0" w:type="dxa"/>
          </w:tblCellMar>
        </w:tblPrEx>
        <w:trPr>
          <w:trHeight w:hRule="exact" w:val="315"/>
        </w:trPr>
        <w:tc>
          <w:tcPr>
            <w:tcW w:w="336" w:type="dxa"/>
            <w:tcBorders>
              <w:top w:val="single" w:sz="6" w:space="0" w:color="auto"/>
              <w:bottom w:val="single" w:sz="6" w:space="0" w:color="auto"/>
            </w:tcBorders>
          </w:tcPr>
          <w:p w:rsidR="004150EF" w:rsidRPr="007210A9" w:rsidRDefault="004150EF" w:rsidP="004150EF">
            <w:pPr>
              <w:ind w:left="-108" w:right="-57"/>
              <w:jc w:val="center"/>
              <w:rPr>
                <w:b/>
                <w:sz w:val="16"/>
              </w:rPr>
            </w:pPr>
            <w:r w:rsidRPr="007210A9">
              <w:rPr>
                <w:b/>
                <w:sz w:val="16"/>
              </w:rPr>
              <w:t>4.1.</w:t>
            </w:r>
          </w:p>
        </w:tc>
        <w:tc>
          <w:tcPr>
            <w:tcW w:w="8201" w:type="dxa"/>
            <w:tcBorders>
              <w:top w:val="single" w:sz="6" w:space="0" w:color="auto"/>
              <w:bottom w:val="single" w:sz="6" w:space="0" w:color="auto"/>
            </w:tcBorders>
          </w:tcPr>
          <w:p w:rsidR="004150EF" w:rsidRPr="007210A9" w:rsidRDefault="004150EF" w:rsidP="00C9684D">
            <w:pPr>
              <w:spacing w:line="192" w:lineRule="auto"/>
              <w:rPr>
                <w:sz w:val="16"/>
              </w:rPr>
            </w:pPr>
            <w:r w:rsidRPr="007210A9">
              <w:rPr>
                <w:sz w:val="16"/>
                <w:szCs w:val="16"/>
              </w:rPr>
              <w:t>Дополнительный эпизод, тождественный преступной деятельности (1)</w:t>
            </w:r>
            <w:r w:rsidR="00BA4284" w:rsidRPr="007210A9">
              <w:rPr>
                <w:sz w:val="16"/>
                <w:szCs w:val="16"/>
              </w:rPr>
              <w:t>,</w:t>
            </w:r>
            <w:r w:rsidR="00BA4284" w:rsidRPr="007210A9">
              <w:rPr>
                <w:b/>
                <w:i/>
                <w:sz w:val="16"/>
                <w:szCs w:val="16"/>
              </w:rPr>
              <w:t xml:space="preserve"> </w:t>
            </w:r>
            <w:r w:rsidR="00BA4284" w:rsidRPr="007210A9">
              <w:rPr>
                <w:sz w:val="16"/>
                <w:szCs w:val="16"/>
              </w:rPr>
              <w:t xml:space="preserve">в т.ч. сбыт (2), кража: </w:t>
            </w:r>
            <w:r w:rsidR="00BA4284" w:rsidRPr="007210A9">
              <w:rPr>
                <w:sz w:val="16"/>
                <w:szCs w:val="16"/>
              </w:rPr>
              <w:br/>
              <w:t>транспорта (3), связанная с незаконным проникновением (4), в т.ч. в жилище (5)</w:t>
            </w:r>
          </w:p>
        </w:tc>
        <w:tc>
          <w:tcPr>
            <w:tcW w:w="2377" w:type="dxa"/>
            <w:tcBorders>
              <w:top w:val="nil"/>
            </w:tcBorders>
          </w:tcPr>
          <w:p w:rsidR="004150EF" w:rsidRPr="007210A9" w:rsidRDefault="00306F68" w:rsidP="00007E1A">
            <w:pPr>
              <w:tabs>
                <w:tab w:val="right" w:pos="1562"/>
              </w:tabs>
              <w:spacing w:before="60"/>
              <w:ind w:firstLine="286"/>
              <w:jc w:val="both"/>
              <w:rPr>
                <w:caps/>
                <w:noProof/>
                <w:sz w:val="16"/>
              </w:rPr>
            </w:pPr>
            <w:r w:rsidRPr="007210A9">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29" o:spid="_x0000_s1672" type="#_x0000_t75" alt="" style="position:absolute;left:0;text-align:left;margin-left:95.9pt;margin-top:1.5pt;width:16.5pt;height:16.5pt;z-index:51;visibility:visible;mso-wrap-edited:f;mso-width-percent:0;mso-height-percent:0;mso-position-horizontal-relative:text;mso-position-vertical-relative:text;mso-width-percent:0;mso-height-percent:0;mso-width-relative:margin;mso-height-relative:margin">
                  <v:imagedata r:id="rId8" o:title=""/>
                  <w10:wrap type="square"/>
                </v:shape>
              </w:pict>
            </w:r>
            <w:r w:rsidR="004150EF" w:rsidRPr="007210A9">
              <w:rPr>
                <w:b/>
                <w:caps/>
                <w:sz w:val="16"/>
                <w:szCs w:val="16"/>
              </w:rPr>
              <w:t xml:space="preserve">                            </w:t>
            </w:r>
            <w:r w:rsidR="009E36A5" w:rsidRPr="007210A9">
              <w:rPr>
                <w:caps/>
                <w:sz w:val="16"/>
                <w:szCs w:val="16"/>
              </w:rPr>
              <w:t>0</w:t>
            </w:r>
            <w:r w:rsidR="004150EF" w:rsidRPr="007210A9">
              <w:rPr>
                <w:caps/>
                <w:sz w:val="16"/>
                <w:szCs w:val="16"/>
              </w:rPr>
              <w:t>4.1</w:t>
            </w:r>
          </w:p>
        </w:tc>
      </w:tr>
      <w:tr w:rsidR="0025465E" w:rsidRPr="007210A9">
        <w:tblPrEx>
          <w:tblCellMar>
            <w:top w:w="0" w:type="dxa"/>
            <w:bottom w:w="0" w:type="dxa"/>
          </w:tblCellMar>
        </w:tblPrEx>
        <w:trPr>
          <w:trHeight w:hRule="exact" w:val="591"/>
        </w:trPr>
        <w:tc>
          <w:tcPr>
            <w:tcW w:w="336" w:type="dxa"/>
            <w:tcBorders>
              <w:top w:val="single" w:sz="6" w:space="0" w:color="auto"/>
              <w:bottom w:val="single" w:sz="6" w:space="0" w:color="auto"/>
            </w:tcBorders>
          </w:tcPr>
          <w:p w:rsidR="0025465E" w:rsidRPr="007210A9" w:rsidRDefault="006E44D6" w:rsidP="006E44D6">
            <w:pPr>
              <w:ind w:left="-57" w:right="-57"/>
              <w:jc w:val="center"/>
              <w:rPr>
                <w:b/>
                <w:sz w:val="16"/>
                <w:lang w:val="en-US"/>
              </w:rPr>
            </w:pPr>
            <w:r w:rsidRPr="007210A9">
              <w:rPr>
                <w:b/>
                <w:sz w:val="16"/>
                <w:lang w:val="en-US"/>
              </w:rPr>
              <w:t>5.</w:t>
            </w:r>
          </w:p>
        </w:tc>
        <w:tc>
          <w:tcPr>
            <w:tcW w:w="8201" w:type="dxa"/>
            <w:tcBorders>
              <w:top w:val="single" w:sz="6" w:space="0" w:color="auto"/>
              <w:bottom w:val="single" w:sz="6" w:space="0" w:color="auto"/>
            </w:tcBorders>
          </w:tcPr>
          <w:p w:rsidR="0025465E" w:rsidRPr="007210A9" w:rsidRDefault="0025465E">
            <w:pPr>
              <w:spacing w:before="20"/>
              <w:rPr>
                <w:sz w:val="16"/>
              </w:rPr>
            </w:pPr>
            <w:r w:rsidRPr="007210A9">
              <w:rPr>
                <w:sz w:val="16"/>
              </w:rPr>
              <w:t>Дата направления карточки в ИЦ “____</w:t>
            </w:r>
            <w:r w:rsidR="00C076EE" w:rsidRPr="007210A9">
              <w:rPr>
                <w:sz w:val="16"/>
              </w:rPr>
              <w:t>”  _________________________ 20_</w:t>
            </w:r>
            <w:r w:rsidRPr="007210A9">
              <w:rPr>
                <w:sz w:val="16"/>
              </w:rPr>
              <w:t xml:space="preserve">___ г. </w:t>
            </w:r>
          </w:p>
          <w:p w:rsidR="0025465E" w:rsidRPr="007210A9" w:rsidRDefault="0025465E">
            <w:pPr>
              <w:rPr>
                <w:sz w:val="16"/>
              </w:rPr>
            </w:pPr>
            <w:r w:rsidRPr="007210A9">
              <w:rPr>
                <w:sz w:val="16"/>
              </w:rPr>
              <w:t>Сотрудник органа __________________________________________________________________________________</w:t>
            </w:r>
          </w:p>
          <w:p w:rsidR="0025465E" w:rsidRPr="007210A9" w:rsidRDefault="0025465E">
            <w:pPr>
              <w:jc w:val="center"/>
              <w:rPr>
                <w:sz w:val="14"/>
                <w:szCs w:val="14"/>
              </w:rPr>
            </w:pPr>
            <w:r w:rsidRPr="007210A9">
              <w:rPr>
                <w:sz w:val="14"/>
                <w:szCs w:val="14"/>
              </w:rPr>
              <w:t>(фамилия, подпись)</w:t>
            </w:r>
          </w:p>
        </w:tc>
        <w:tc>
          <w:tcPr>
            <w:tcW w:w="2377" w:type="dxa"/>
          </w:tcPr>
          <w:p w:rsidR="0025465E" w:rsidRPr="007210A9" w:rsidRDefault="0025465E">
            <w:pPr>
              <w:ind w:left="-57" w:right="602"/>
              <w:jc w:val="right"/>
              <w:rPr>
                <w:caps/>
                <w:sz w:val="16"/>
              </w:rPr>
            </w:pPr>
          </w:p>
          <w:p w:rsidR="0025465E" w:rsidRPr="007210A9" w:rsidRDefault="00306F68">
            <w:pPr>
              <w:ind w:left="-57" w:right="1311"/>
              <w:jc w:val="right"/>
              <w:rPr>
                <w:caps/>
                <w:sz w:val="16"/>
              </w:rPr>
            </w:pPr>
            <w:r w:rsidRPr="007210A9">
              <w:rPr>
                <w:caps/>
                <w:noProof/>
                <w:sz w:val="16"/>
              </w:rPr>
              <w:pict>
                <v:group id="_x0000_s1655" alt="" style="position:absolute;left:0;text-align:left;margin-left:48.55pt;margin-top:.75pt;width:64.1pt;height:14.25pt;z-index:43" coordorigin="10082,3691" coordsize="1282,285">
                  <v:group id="_x0000_s1656" alt="" style="position:absolute;left:10653;top:3691;width:285;height:285" coordorigin="10653,3691" coordsize="285,285">
                    <v:line id="_x0000_s1657" alt="" style="position:absolute" from="10937,3691" to="10938,3976" strokeweight="2pt">
                      <v:stroke startarrowwidth="narrow" startarrowlength="short" endarrowwidth="narrow" endarrowlength="short"/>
                    </v:line>
                    <v:line id="_x0000_s1658" alt="" style="position:absolute" from="10653,3691" to="10654,3976" strokeweight="2pt">
                      <v:stroke startarrowwidth="narrow" startarrowlength="short" endarrowwidth="narrow" endarrowlength="short"/>
                    </v:line>
                  </v:group>
                  <v:group id="_x0000_s1659" alt="" style="position:absolute;left:10082;top:3691;width:1282;height:285" coordorigin="10082,3691" coordsize="1282,285">
                    <v:rect id="_x0000_s1660" alt="" style="position:absolute;left:10082;top:3691;width:143;height:285" filled="f"/>
                    <v:rect id="_x0000_s1661" alt="" style="position:absolute;left:10224;top:3691;width:143;height:285" filled="f"/>
                    <v:rect id="_x0000_s1662" alt="" style="position:absolute;left:10366;top:3691;width:143;height:285" filled="f"/>
                    <v:rect id="_x0000_s1663" alt="" style="position:absolute;left:10508;top:3691;width:143;height:285" filled="f"/>
                    <v:rect id="_x0000_s1664" alt="" style="position:absolute;left:10650;top:3691;width:143;height:285" filled="f"/>
                    <v:group id="_x0000_s1665" alt="" style="position:absolute;left:10795;top:3691;width:569;height:285" coordorigin="10795,3691" coordsize="569,285">
                      <v:group id="_x0000_s1666" alt="" style="position:absolute;left:11079;top:3691;width:285;height:285" coordorigin="11079,3691" coordsize="285,285">
                        <v:rect id="_x0000_s1667" alt="" style="position:absolute;left:11079;top:3691;width:143;height:285" filled="f"/>
                        <v:rect id="_x0000_s1668" alt="" style="position:absolute;left:11221;top:3691;width:143;height:285;mso-wrap-style:square;v-text-anchor:top" filled="f">
                          <v:textbox style="mso-next-textbox:#_x0000_s1668" inset="1pt,1pt,1pt,1pt">
                            <w:txbxContent>
                              <w:p w:rsidR="0025465E" w:rsidRDefault="0025465E">
                                <w:pPr>
                                  <w:jc w:val="center"/>
                                </w:pPr>
                                <w:r>
                                  <w:rPr>
                                    <w:sz w:val="18"/>
                                  </w:rPr>
                                  <w:t>/</w:t>
                                </w:r>
                              </w:p>
                            </w:txbxContent>
                          </v:textbox>
                        </v:rect>
                      </v:group>
                      <v:group id="_x0000_s1669" alt="" style="position:absolute;left:10795;top:3691;width:285;height:285" coordorigin="10795,3691" coordsize="285,285">
                        <v:rect id="_x0000_s1670" alt="" style="position:absolute;left:10795;top:3691;width:143;height:285" filled="f"/>
                        <v:rect id="_x0000_s1671" alt="" style="position:absolute;left:10937;top:3691;width:143;height:285" filled="f"/>
                      </v:group>
                    </v:group>
                  </v:group>
                </v:group>
              </w:pict>
            </w:r>
            <w:r w:rsidR="0025465E" w:rsidRPr="007210A9">
              <w:rPr>
                <w:caps/>
                <w:sz w:val="16"/>
              </w:rPr>
              <w:t>05</w:t>
            </w:r>
          </w:p>
          <w:p w:rsidR="0025465E" w:rsidRPr="007210A9" w:rsidRDefault="0025465E">
            <w:pPr>
              <w:ind w:left="-57" w:firstLine="1193"/>
              <w:rPr>
                <w:sz w:val="8"/>
                <w:szCs w:val="8"/>
              </w:rPr>
            </w:pPr>
          </w:p>
          <w:p w:rsidR="0025465E" w:rsidRPr="007210A9" w:rsidRDefault="00073DC8">
            <w:pPr>
              <w:ind w:left="-57" w:firstLine="1193"/>
              <w:rPr>
                <w:caps/>
                <w:sz w:val="16"/>
              </w:rPr>
            </w:pPr>
            <w:r w:rsidRPr="007210A9">
              <w:rPr>
                <w:sz w:val="16"/>
                <w:vertAlign w:val="superscript"/>
              </w:rPr>
              <w:t xml:space="preserve">  </w:t>
            </w:r>
            <w:r w:rsidR="0025465E" w:rsidRPr="007210A9">
              <w:rPr>
                <w:sz w:val="16"/>
                <w:vertAlign w:val="superscript"/>
              </w:rPr>
              <w:t>год        мес.     чис</w:t>
            </w:r>
            <w:r w:rsidR="001F368E" w:rsidRPr="007210A9">
              <w:rPr>
                <w:sz w:val="16"/>
                <w:vertAlign w:val="superscript"/>
              </w:rPr>
              <w:t>.</w:t>
            </w:r>
            <w:r w:rsidR="0025465E" w:rsidRPr="007210A9">
              <w:rPr>
                <w:sz w:val="16"/>
              </w:rPr>
              <w:t>.</w:t>
            </w:r>
          </w:p>
        </w:tc>
      </w:tr>
      <w:tr w:rsidR="0025465E" w:rsidRPr="007210A9" w:rsidTr="006070B5">
        <w:tblPrEx>
          <w:tblCellMar>
            <w:top w:w="0" w:type="dxa"/>
            <w:bottom w:w="0" w:type="dxa"/>
          </w:tblCellMar>
        </w:tblPrEx>
        <w:trPr>
          <w:trHeight w:hRule="exact" w:val="749"/>
        </w:trPr>
        <w:tc>
          <w:tcPr>
            <w:tcW w:w="336" w:type="dxa"/>
            <w:tcBorders>
              <w:top w:val="single" w:sz="6" w:space="0" w:color="auto"/>
              <w:bottom w:val="single" w:sz="6" w:space="0" w:color="auto"/>
            </w:tcBorders>
          </w:tcPr>
          <w:p w:rsidR="0025465E" w:rsidRPr="007210A9" w:rsidRDefault="006E44D6" w:rsidP="006E44D6">
            <w:pPr>
              <w:ind w:left="-57" w:right="-57"/>
              <w:jc w:val="center"/>
              <w:rPr>
                <w:b/>
                <w:sz w:val="16"/>
                <w:lang w:val="en-US"/>
              </w:rPr>
            </w:pPr>
            <w:r w:rsidRPr="007210A9">
              <w:rPr>
                <w:b/>
                <w:sz w:val="16"/>
                <w:lang w:val="en-US"/>
              </w:rPr>
              <w:t>6.</w:t>
            </w:r>
          </w:p>
        </w:tc>
        <w:tc>
          <w:tcPr>
            <w:tcW w:w="8153" w:type="dxa"/>
            <w:tcBorders>
              <w:top w:val="single" w:sz="6" w:space="0" w:color="auto"/>
              <w:bottom w:val="single" w:sz="6" w:space="0" w:color="auto"/>
            </w:tcBorders>
          </w:tcPr>
          <w:p w:rsidR="0025465E" w:rsidRPr="007210A9" w:rsidRDefault="0025465E" w:rsidP="006070B5">
            <w:pPr>
              <w:spacing w:before="20" w:line="160" w:lineRule="exact"/>
              <w:rPr>
                <w:sz w:val="16"/>
              </w:rPr>
            </w:pPr>
            <w:r w:rsidRPr="007210A9">
              <w:rPr>
                <w:sz w:val="16"/>
              </w:rPr>
              <w:t>Дата поступления карточки в ИЦ                “____”  __________________ 20</w:t>
            </w:r>
            <w:r w:rsidR="00C076EE" w:rsidRPr="007210A9">
              <w:rPr>
                <w:sz w:val="16"/>
              </w:rPr>
              <w:t>_</w:t>
            </w:r>
            <w:r w:rsidRPr="007210A9">
              <w:rPr>
                <w:sz w:val="16"/>
              </w:rPr>
              <w:t>___ г.</w:t>
            </w:r>
          </w:p>
          <w:p w:rsidR="0025465E" w:rsidRPr="007210A9" w:rsidRDefault="0025465E" w:rsidP="006070B5">
            <w:pPr>
              <w:spacing w:line="160" w:lineRule="exact"/>
              <w:ind w:right="-108"/>
              <w:rPr>
                <w:sz w:val="16"/>
              </w:rPr>
            </w:pPr>
            <w:r w:rsidRPr="007210A9">
              <w:rPr>
                <w:sz w:val="16"/>
              </w:rPr>
              <w:t>Данные карточки учтены в государственной форме отчетности   “____”  __________________ 20</w:t>
            </w:r>
            <w:r w:rsidR="00C076EE" w:rsidRPr="007210A9">
              <w:rPr>
                <w:sz w:val="16"/>
              </w:rPr>
              <w:t>_</w:t>
            </w:r>
            <w:r w:rsidRPr="007210A9">
              <w:rPr>
                <w:sz w:val="16"/>
              </w:rPr>
              <w:t>___ г.</w:t>
            </w:r>
          </w:p>
          <w:p w:rsidR="0025465E" w:rsidRPr="007210A9" w:rsidRDefault="0025465E" w:rsidP="006070B5">
            <w:pPr>
              <w:spacing w:line="160" w:lineRule="exact"/>
              <w:ind w:left="317" w:right="-108" w:hanging="317"/>
              <w:rPr>
                <w:sz w:val="16"/>
              </w:rPr>
            </w:pPr>
            <w:r w:rsidRPr="007210A9">
              <w:rPr>
                <w:sz w:val="16"/>
              </w:rPr>
              <w:t>Сотрудник информационного центра          _</w:t>
            </w:r>
            <w:r w:rsidRPr="007210A9">
              <w:rPr>
                <w:sz w:val="16"/>
                <w:u w:val="single"/>
              </w:rPr>
              <w:t>_____________________________________________________________</w:t>
            </w:r>
          </w:p>
          <w:p w:rsidR="0025465E" w:rsidRPr="007210A9" w:rsidRDefault="0025465E" w:rsidP="006070B5">
            <w:pPr>
              <w:tabs>
                <w:tab w:val="right" w:pos="6219"/>
              </w:tabs>
              <w:spacing w:line="160" w:lineRule="exact"/>
              <w:rPr>
                <w:sz w:val="16"/>
              </w:rPr>
            </w:pPr>
            <w:r w:rsidRPr="007210A9">
              <w:rPr>
                <w:sz w:val="16"/>
              </w:rPr>
              <w:t>(регистрационно-учетного подразделения)</w:t>
            </w:r>
            <w:r w:rsidRPr="007210A9">
              <w:rPr>
                <w:caps/>
                <w:sz w:val="16"/>
              </w:rPr>
              <w:tab/>
            </w:r>
            <w:r w:rsidRPr="007210A9">
              <w:rPr>
                <w:sz w:val="14"/>
                <w:szCs w:val="14"/>
              </w:rPr>
              <w:t xml:space="preserve"> (фамилия, подпись)</w:t>
            </w:r>
          </w:p>
        </w:tc>
        <w:tc>
          <w:tcPr>
            <w:tcW w:w="2425" w:type="dxa"/>
          </w:tcPr>
          <w:p w:rsidR="0025465E" w:rsidRPr="007210A9" w:rsidRDefault="0025465E">
            <w:pPr>
              <w:ind w:left="-57" w:right="35"/>
              <w:rPr>
                <w:caps/>
                <w:sz w:val="16"/>
              </w:rPr>
            </w:pPr>
          </w:p>
          <w:p w:rsidR="0025465E" w:rsidRPr="007210A9" w:rsidRDefault="00306F68">
            <w:pPr>
              <w:ind w:left="-91" w:right="34" w:firstLine="850"/>
              <w:rPr>
                <w:caps/>
                <w:sz w:val="16"/>
              </w:rPr>
            </w:pPr>
            <w:r w:rsidRPr="007210A9">
              <w:rPr>
                <w:caps/>
                <w:noProof/>
                <w:sz w:val="16"/>
              </w:rPr>
              <w:pict>
                <v:group id="_x0000_s1638" alt="" style="position:absolute;left:0;text-align:left;margin-left:50.95pt;margin-top:1.1pt;width:64.1pt;height:14.25pt;z-index:44" coordorigin="10082,4259" coordsize="1282,285">
                  <v:group id="_x0000_s1639" alt="" style="position:absolute;left:10653;top:4259;width:285;height:285" coordorigin="10653,4259" coordsize="285,285">
                    <v:line id="_x0000_s1640" alt="" style="position:absolute" from="10937,4259" to="10938,4544" strokeweight="2pt">
                      <v:stroke startarrowwidth="narrow" startarrowlength="short" endarrowwidth="narrow" endarrowlength="short"/>
                    </v:line>
                    <v:line id="_x0000_s1641" alt="" style="position:absolute" from="10653,4259" to="10654,4544" strokeweight="2pt">
                      <v:stroke startarrowwidth="narrow" startarrowlength="short" endarrowwidth="narrow" endarrowlength="short"/>
                    </v:line>
                  </v:group>
                  <v:group id="_x0000_s1642" alt="" style="position:absolute;left:10082;top:4259;width:1282;height:285" coordorigin="10082,4259" coordsize="1282,285">
                    <v:rect id="_x0000_s1643" alt="" style="position:absolute;left:10082;top:4259;width:143;height:285" filled="f"/>
                    <v:rect id="_x0000_s1644" alt="" style="position:absolute;left:10224;top:4259;width:143;height:285" filled="f"/>
                    <v:rect id="_x0000_s1645" alt="" style="position:absolute;left:10366;top:4259;width:143;height:285" filled="f"/>
                    <v:rect id="_x0000_s1646" alt="" style="position:absolute;left:10508;top:4259;width:143;height:285" filled="f"/>
                    <v:rect id="_x0000_s1647" alt="" style="position:absolute;left:10650;top:4259;width:143;height:285" filled="f"/>
                    <v:group id="_x0000_s1648" alt="" style="position:absolute;left:10795;top:4259;width:569;height:285" coordorigin="10795,4259" coordsize="569,285">
                      <v:group id="_x0000_s1649" alt="" style="position:absolute;left:11079;top:4259;width:285;height:285" coordorigin="11079,4259" coordsize="285,285">
                        <v:rect id="_x0000_s1650" alt="" style="position:absolute;left:11079;top:4259;width:143;height:285" filled="f"/>
                        <v:rect id="_x0000_s1651" alt="" style="position:absolute;left:11221;top:4259;width:143;height:285;mso-wrap-style:square;v-text-anchor:top" filled="f">
                          <v:textbox style="mso-next-textbox:#_x0000_s1651" inset="1pt,1pt,1pt,1pt">
                            <w:txbxContent>
                              <w:p w:rsidR="0025465E" w:rsidRDefault="0025465E">
                                <w:pPr>
                                  <w:jc w:val="center"/>
                                </w:pPr>
                                <w:r>
                                  <w:rPr>
                                    <w:sz w:val="18"/>
                                  </w:rPr>
                                  <w:t>/</w:t>
                                </w:r>
                              </w:p>
                            </w:txbxContent>
                          </v:textbox>
                        </v:rect>
                      </v:group>
                      <v:group id="_x0000_s1652" alt="" style="position:absolute;left:10795;top:4259;width:285;height:285" coordorigin="10795,4259" coordsize="285,285">
                        <v:rect id="_x0000_s1653" alt="" style="position:absolute;left:10795;top:4259;width:143;height:285" filled="f"/>
                        <v:rect id="_x0000_s1654" alt="" style="position:absolute;left:10937;top:4259;width:143;height:285" filled="f"/>
                      </v:group>
                    </v:group>
                  </v:group>
                </v:group>
              </w:pict>
            </w:r>
            <w:r w:rsidR="0025465E" w:rsidRPr="007210A9">
              <w:rPr>
                <w:caps/>
                <w:sz w:val="16"/>
              </w:rPr>
              <w:t>06</w:t>
            </w:r>
          </w:p>
        </w:tc>
      </w:tr>
    </w:tbl>
    <w:p w:rsidR="0025465E" w:rsidRPr="007210A9" w:rsidRDefault="0025465E" w:rsidP="00A4086E">
      <w:pPr>
        <w:pStyle w:val="a7"/>
        <w:spacing w:before="0" w:line="180" w:lineRule="exact"/>
      </w:pPr>
      <w:r w:rsidRPr="007210A9">
        <w:t>РАЗДЕЛ 2. ЗАПОЛНЯЕТСЯ ЛИЦОМ, ВЕДУЩИМ РАССЛЕДОВАНИЕ УГОЛОВНОГО ДЕЛА</w:t>
      </w:r>
    </w:p>
    <w:p w:rsidR="0025465E" w:rsidRPr="007210A9" w:rsidRDefault="0025465E" w:rsidP="00A4086E">
      <w:pPr>
        <w:spacing w:line="140" w:lineRule="exact"/>
        <w:jc w:val="center"/>
        <w:rPr>
          <w:b/>
          <w:sz w:val="15"/>
          <w:vertAlign w:val="subscript"/>
        </w:rPr>
      </w:pPr>
      <w:r w:rsidRPr="007210A9">
        <w:rPr>
          <w:b/>
          <w:sz w:val="16"/>
        </w:rPr>
        <w:t>ИЛИ РАЗРЕШИВШИМ МАТЕРИАЛ</w:t>
      </w:r>
      <w:r w:rsidRPr="007210A9">
        <w:rPr>
          <w:b/>
          <w:sz w:val="15"/>
          <w:vertAlign w:val="subscript"/>
        </w:rPr>
        <w:t xml:space="preserve"> </w:t>
      </w:r>
    </w:p>
    <w:p w:rsidR="0025465E" w:rsidRPr="007210A9" w:rsidRDefault="00306F68" w:rsidP="00B3235A">
      <w:pPr>
        <w:spacing w:line="140" w:lineRule="exact"/>
        <w:ind w:left="6480" w:right="-663" w:firstLine="750"/>
        <w:jc w:val="both"/>
        <w:rPr>
          <w:caps/>
          <w:sz w:val="16"/>
        </w:rPr>
      </w:pPr>
      <w:r w:rsidRPr="007210A9">
        <w:rPr>
          <w:noProof/>
        </w:rPr>
        <w:pict>
          <v:group id="_x0000_s1619" alt="" style="position:absolute;left:0;text-align:left;margin-left:5in;margin-top:6.7pt;width:119.1pt;height:15.1pt;z-index:41" coordorigin="9115,11179" coordsize="2382,302">
            <v:group id="_x0000_s1620" alt="" style="position:absolute;left:9115;top:11183;width:427;height:285" coordsize="20004,20000">
              <v:rect id="_x0000_s1621" alt="" style="position:absolute;width:6698;height:20000" filled="f">
                <v:textbox inset="0,0,0,0"/>
              </v:rect>
              <v:rect id="_x0000_s1622" alt="" style="position:absolute;left:6653;width:6698;height:20000" filled="f">
                <v:textbox inset="0,0,0,0"/>
              </v:rect>
              <v:rect id="_x0000_s1623" alt="" style="position:absolute;left:13306;width:6698;height:20000" filled="f">
                <v:textbox inset="0,0,0,0"/>
              </v:rect>
            </v:group>
            <v:group id="_x0000_s1624" alt="" style="position:absolute;left:9624;top:11186;width:285;height:285" coordorigin="8" coordsize="19992,20000">
              <v:rect id="_x0000_s1625" alt="" style="position:absolute;left:8;width:10030;height:20000" filled="f">
                <v:textbox inset="0,0,0,0"/>
              </v:rect>
              <v:rect id="_x0000_s1626" alt="" style="position:absolute;left:9970;width:10030;height:20000" filled="f">
                <v:textbox inset="0,0,0,0"/>
              </v:rect>
            </v:group>
            <v:rect id="_x0000_s1627" alt="" style="position:absolute;left:9983;top:11182;width:143;height:284" filled="f">
              <v:textbox inset="0,0,0,0"/>
            </v:rect>
            <v:rect id="_x0000_s1628" alt="" style="position:absolute;left:10196;top:11179;width:143;height:284" filled="f">
              <v:textbox inset="0,0,0,0"/>
            </v:rect>
            <v:group id="_x0000_s1629" alt="" style="position:absolute;left:10402;top:11182;width:711;height:284" coordsize="20006,20000">
              <v:rect id="_x0000_s1630" alt="" style="position:absolute;width:4022;height:20000" filled="f">
                <v:textbox inset="0,0,0,0"/>
              </v:rect>
              <v:rect id="_x0000_s1631" alt="" style="position:absolute;left:3996;width:4022;height:20000" filled="f">
                <v:textbox inset="0,0,0,0"/>
              </v:rect>
              <v:rect id="_x0000_s1632" alt="" style="position:absolute;left:7992;width:4022;height:20000" filled="f">
                <v:textbox inset="0,0,0,0"/>
              </v:rect>
              <v:rect id="_x0000_s1633" alt="" style="position:absolute;left:11988;width:4022;height:20000" filled="f">
                <v:textbox inset="0,0,0,0"/>
              </v:rect>
              <v:rect id="_x0000_s1634" alt="" style="position:absolute;left:15984;width:4022;height:20000" filled="f">
                <v:textbox inset="0,0,0,0"/>
              </v:rect>
            </v:group>
            <v:group id="_x0000_s1635" alt="" style="position:absolute;left:11195;top:11195;width:302;height:286" coordorigin="11195,11195" coordsize="302,286">
              <v:rect id="_x0000_s1636" alt="" style="position:absolute;left:11354;top:11195;width:143;height:285;mso-wrap-style:square;v-text-anchor:top" filled="f">
                <v:textbox style="mso-next-textbox:#_x0000_s1636" inset="0,0,0,0">
                  <w:txbxContent>
                    <w:p w:rsidR="00B3235A" w:rsidRDefault="00B3235A" w:rsidP="00B3235A">
                      <w:pPr>
                        <w:jc w:val="center"/>
                        <w:rPr>
                          <w:sz w:val="22"/>
                        </w:rPr>
                      </w:pPr>
                      <w:r>
                        <w:rPr>
                          <w:sz w:val="22"/>
                        </w:rPr>
                        <w:t>/</w:t>
                      </w:r>
                    </w:p>
                  </w:txbxContent>
                </v:textbox>
              </v:rect>
              <v:rect id="_x0000_s1637" alt="" style="position:absolute;left:11195;top:11197;width:143;height:284" filled="f">
                <v:textbox inset="0,0,0,0"/>
              </v:rect>
            </v:group>
          </v:group>
        </w:pict>
      </w:r>
      <w:r w:rsidR="0025465E" w:rsidRPr="007210A9">
        <w:rPr>
          <w:sz w:val="16"/>
        </w:rPr>
        <w:t xml:space="preserve">ст.         зн.  ч.  </w:t>
      </w:r>
      <w:r w:rsidR="00B3235A" w:rsidRPr="007210A9">
        <w:rPr>
          <w:sz w:val="16"/>
        </w:rPr>
        <w:t>зн.</w:t>
      </w:r>
      <w:r w:rsidR="0025465E" w:rsidRPr="007210A9">
        <w:rPr>
          <w:sz w:val="16"/>
        </w:rPr>
        <w:t xml:space="preserve">       п.</w:t>
      </w:r>
      <w:r w:rsidR="00B3235A" w:rsidRPr="007210A9">
        <w:rPr>
          <w:sz w:val="16"/>
        </w:rPr>
        <w:t xml:space="preserve">          зн.</w:t>
      </w:r>
    </w:p>
    <w:tbl>
      <w:tblPr>
        <w:tblW w:w="10947" w:type="dxa"/>
        <w:tblInd w:w="-1169" w:type="dxa"/>
        <w:tblBorders>
          <w:top w:val="single" w:sz="6" w:space="0" w:color="auto"/>
          <w:left w:val="single" w:sz="6" w:space="0" w:color="auto"/>
          <w:bottom w:val="single" w:sz="6" w:space="0" w:color="auto"/>
          <w:right w:val="single" w:sz="6" w:space="0" w:color="auto"/>
        </w:tblBorders>
        <w:tblLayout w:type="fixed"/>
        <w:tblCellMar>
          <w:left w:w="107" w:type="dxa"/>
          <w:right w:w="107" w:type="dxa"/>
        </w:tblCellMar>
        <w:tblLook w:val="0000" w:firstRow="0" w:lastRow="0" w:firstColumn="0" w:lastColumn="0" w:noHBand="0" w:noVBand="0"/>
      </w:tblPr>
      <w:tblGrid>
        <w:gridCol w:w="333"/>
        <w:gridCol w:w="87"/>
        <w:gridCol w:w="7117"/>
        <w:gridCol w:w="427"/>
        <w:gridCol w:w="149"/>
        <w:gridCol w:w="134"/>
        <w:gridCol w:w="151"/>
        <w:gridCol w:w="283"/>
        <w:gridCol w:w="134"/>
        <w:gridCol w:w="286"/>
        <w:gridCol w:w="121"/>
        <w:gridCol w:w="281"/>
        <w:gridCol w:w="95"/>
        <w:gridCol w:w="88"/>
        <w:gridCol w:w="1261"/>
      </w:tblGrid>
      <w:tr w:rsidR="0025465E" w:rsidRPr="007210A9" w:rsidTr="0002724D">
        <w:tblPrEx>
          <w:tblCellMar>
            <w:top w:w="0" w:type="dxa"/>
            <w:bottom w:w="0" w:type="dxa"/>
          </w:tblCellMar>
        </w:tblPrEx>
        <w:trPr>
          <w:trHeight w:hRule="exact" w:val="272"/>
        </w:trPr>
        <w:tc>
          <w:tcPr>
            <w:tcW w:w="335" w:type="dxa"/>
            <w:tcBorders>
              <w:top w:val="single" w:sz="6" w:space="0" w:color="auto"/>
              <w:bottom w:val="nil"/>
            </w:tcBorders>
          </w:tcPr>
          <w:p w:rsidR="0025465E" w:rsidRPr="007210A9" w:rsidRDefault="0025465E">
            <w:pPr>
              <w:numPr>
                <w:ilvl w:val="0"/>
                <w:numId w:val="2"/>
              </w:numPr>
              <w:spacing w:before="40"/>
              <w:ind w:left="284" w:right="-57" w:hanging="284"/>
              <w:jc w:val="center"/>
              <w:rPr>
                <w:b/>
                <w:noProof/>
                <w:sz w:val="16"/>
              </w:rPr>
            </w:pPr>
          </w:p>
        </w:tc>
        <w:tc>
          <w:tcPr>
            <w:tcW w:w="7884" w:type="dxa"/>
            <w:gridSpan w:val="4"/>
            <w:tcBorders>
              <w:top w:val="single" w:sz="6" w:space="0" w:color="auto"/>
              <w:bottom w:val="nil"/>
            </w:tcBorders>
            <w:vAlign w:val="center"/>
          </w:tcPr>
          <w:p w:rsidR="0025465E" w:rsidRPr="007210A9" w:rsidRDefault="0025465E">
            <w:pPr>
              <w:spacing w:before="20"/>
              <w:rPr>
                <w:sz w:val="16"/>
              </w:rPr>
            </w:pPr>
            <w:r w:rsidRPr="007210A9">
              <w:rPr>
                <w:sz w:val="16"/>
              </w:rPr>
              <w:t xml:space="preserve">КВАЛИФИКАЦИЯ ПРЕСТУПЛЕНИЯ по   ст.__________ зн. ________ ч. __________ п. __________ УК </w:t>
            </w:r>
            <w:r w:rsidR="001F368E" w:rsidRPr="007210A9">
              <w:rPr>
                <w:sz w:val="16"/>
              </w:rPr>
              <w:t>РФ</w:t>
            </w:r>
          </w:p>
          <w:p w:rsidR="0025465E" w:rsidRPr="007210A9" w:rsidRDefault="0025465E">
            <w:pPr>
              <w:spacing w:before="20"/>
              <w:rPr>
                <w:sz w:val="16"/>
              </w:rPr>
            </w:pPr>
          </w:p>
        </w:tc>
        <w:tc>
          <w:tcPr>
            <w:tcW w:w="2714" w:type="dxa"/>
            <w:gridSpan w:val="10"/>
            <w:tcBorders>
              <w:bottom w:val="nil"/>
            </w:tcBorders>
          </w:tcPr>
          <w:p w:rsidR="0025465E" w:rsidRPr="007210A9" w:rsidRDefault="00B3235A" w:rsidP="00B3235A">
            <w:pPr>
              <w:spacing w:before="60"/>
              <w:ind w:left="-57" w:right="34"/>
              <w:rPr>
                <w:caps/>
                <w:sz w:val="16"/>
              </w:rPr>
            </w:pPr>
            <w:r w:rsidRPr="007210A9">
              <w:rPr>
                <w:caps/>
                <w:sz w:val="16"/>
              </w:rPr>
              <w:t>07</w:t>
            </w:r>
          </w:p>
        </w:tc>
      </w:tr>
      <w:tr w:rsidR="0025465E" w:rsidRPr="007210A9" w:rsidTr="0002724D">
        <w:tblPrEx>
          <w:tblCellMar>
            <w:top w:w="0" w:type="dxa"/>
            <w:bottom w:w="0" w:type="dxa"/>
          </w:tblCellMar>
        </w:tblPrEx>
        <w:trPr>
          <w:cantSplit/>
          <w:trHeight w:hRule="exact" w:val="830"/>
        </w:trPr>
        <w:tc>
          <w:tcPr>
            <w:tcW w:w="423" w:type="dxa"/>
            <w:gridSpan w:val="2"/>
            <w:tcBorders>
              <w:top w:val="single" w:sz="4" w:space="0" w:color="auto"/>
              <w:bottom w:val="single" w:sz="4" w:space="0" w:color="auto"/>
            </w:tcBorders>
          </w:tcPr>
          <w:p w:rsidR="0025465E" w:rsidRPr="007210A9" w:rsidRDefault="0025465E">
            <w:pPr>
              <w:spacing w:before="40"/>
              <w:ind w:right="-57"/>
              <w:jc w:val="center"/>
              <w:rPr>
                <w:b/>
                <w:noProof/>
                <w:sz w:val="16"/>
              </w:rPr>
            </w:pPr>
            <w:r w:rsidRPr="007210A9">
              <w:rPr>
                <w:b/>
                <w:noProof/>
                <w:sz w:val="16"/>
              </w:rPr>
              <w:t>7.1</w:t>
            </w:r>
            <w:r w:rsidR="001F368E" w:rsidRPr="007210A9">
              <w:rPr>
                <w:b/>
                <w:noProof/>
                <w:sz w:val="16"/>
              </w:rPr>
              <w:t>.</w:t>
            </w:r>
          </w:p>
        </w:tc>
        <w:tc>
          <w:tcPr>
            <w:tcW w:w="7214" w:type="dxa"/>
            <w:tcBorders>
              <w:top w:val="single" w:sz="4" w:space="0" w:color="auto"/>
              <w:bottom w:val="single" w:sz="4" w:space="0" w:color="auto"/>
            </w:tcBorders>
          </w:tcPr>
          <w:p w:rsidR="0025465E" w:rsidRPr="007210A9" w:rsidRDefault="0025465E" w:rsidP="00835C73">
            <w:pPr>
              <w:spacing w:before="20" w:line="192" w:lineRule="auto"/>
              <w:rPr>
                <w:sz w:val="16"/>
              </w:rPr>
            </w:pPr>
            <w:r w:rsidRPr="007210A9">
              <w:rPr>
                <w:sz w:val="16"/>
              </w:rPr>
              <w:t xml:space="preserve">КВАЛИФИКАЦИЯ преступления, предшествовавшего легализации (отмыванию) денежных средств и иного имущества      кол-во _________ по ст. ________ зн. _______ ч. ________ п. ________ УК </w:t>
            </w:r>
            <w:r w:rsidR="001F368E" w:rsidRPr="007210A9">
              <w:rPr>
                <w:sz w:val="16"/>
              </w:rPr>
              <w:t>РФ</w:t>
            </w:r>
          </w:p>
          <w:p w:rsidR="0025465E" w:rsidRPr="007210A9" w:rsidRDefault="0025465E" w:rsidP="00835C73">
            <w:pPr>
              <w:spacing w:line="192" w:lineRule="auto"/>
              <w:ind w:firstLine="1595"/>
              <w:rPr>
                <w:sz w:val="16"/>
              </w:rPr>
            </w:pPr>
            <w:r w:rsidRPr="007210A9">
              <w:rPr>
                <w:sz w:val="16"/>
              </w:rPr>
              <w:t xml:space="preserve">кол-во _________ по ст. ________ зн. _______ ч. ________ п. </w:t>
            </w:r>
            <w:r w:rsidR="001F368E" w:rsidRPr="007210A9">
              <w:rPr>
                <w:sz w:val="16"/>
              </w:rPr>
              <w:t>________</w:t>
            </w:r>
            <w:r w:rsidRPr="007210A9">
              <w:rPr>
                <w:sz w:val="16"/>
              </w:rPr>
              <w:t>УК</w:t>
            </w:r>
            <w:r w:rsidR="001F368E" w:rsidRPr="007210A9">
              <w:rPr>
                <w:sz w:val="16"/>
              </w:rPr>
              <w:t xml:space="preserve"> РФ     </w:t>
            </w:r>
          </w:p>
          <w:p w:rsidR="0025465E" w:rsidRPr="007210A9" w:rsidRDefault="0025465E" w:rsidP="00835C73">
            <w:pPr>
              <w:pStyle w:val="2"/>
              <w:spacing w:line="192" w:lineRule="auto"/>
              <w:ind w:firstLine="1595"/>
              <w:jc w:val="left"/>
              <w:rPr>
                <w:b w:val="0"/>
              </w:rPr>
            </w:pPr>
            <w:r w:rsidRPr="007210A9">
              <w:rPr>
                <w:b w:val="0"/>
              </w:rPr>
              <w:t xml:space="preserve">кол-во _________ по ст. ________ зн. </w:t>
            </w:r>
            <w:r w:rsidR="001F368E" w:rsidRPr="007210A9">
              <w:rPr>
                <w:b w:val="0"/>
              </w:rPr>
              <w:t>_______ ч. ________ п. ________</w:t>
            </w:r>
            <w:r w:rsidRPr="007210A9">
              <w:rPr>
                <w:b w:val="0"/>
              </w:rPr>
              <w:t>УК</w:t>
            </w:r>
            <w:r w:rsidR="001F368E" w:rsidRPr="007210A9">
              <w:rPr>
                <w:b w:val="0"/>
              </w:rPr>
              <w:t xml:space="preserve"> РФ</w:t>
            </w:r>
          </w:p>
        </w:tc>
        <w:tc>
          <w:tcPr>
            <w:tcW w:w="3296" w:type="dxa"/>
            <w:gridSpan w:val="12"/>
            <w:tcBorders>
              <w:top w:val="nil"/>
              <w:bottom w:val="nil"/>
            </w:tcBorders>
          </w:tcPr>
          <w:p w:rsidR="0025465E" w:rsidRPr="007210A9" w:rsidRDefault="00306F68">
            <w:pPr>
              <w:rPr>
                <w:b/>
                <w:sz w:val="16"/>
              </w:rPr>
            </w:pPr>
            <w:r w:rsidRPr="007210A9">
              <w:rPr>
                <w:b/>
                <w:noProof/>
                <w:sz w:val="16"/>
              </w:rPr>
              <w:pict>
                <v:group id="_x0000_s1554" alt="" style="position:absolute;margin-left:21.8pt;margin-top:-.2pt;width:132.65pt;height:43.6pt;z-index:16;mso-position-horizontal-relative:text;mso-position-vertical-relative:text" coordorigin="8721,5857" coordsize="2653,872">
                  <v:group id="_x0000_s1555" alt="" style="position:absolute;left:9237;top:5876;width:427;height:853" coordorigin="9237,6012" coordsize="427,853">
                    <v:group id="_x0000_s1556" alt="" style="position:absolute;left:9237;top:6012;width:427;height:285" coordsize="20004,20000">
                      <v:rect id="_x0000_s1557" alt="" style="position:absolute;width:6698;height:20000" filled="f">
                        <v:textbox inset="0,0,0,0"/>
                      </v:rect>
                      <v:rect id="_x0000_s1558" alt="" style="position:absolute;left:6653;width:6698;height:20000" filled="f">
                        <v:textbox inset="0,0,0,0"/>
                      </v:rect>
                      <v:rect id="_x0000_s1559" alt="" style="position:absolute;left:13306;width:6698;height:20000" filled="f">
                        <v:textbox inset="0,0,0,0"/>
                      </v:rect>
                    </v:group>
                    <v:group id="_x0000_s1560" alt="" style="position:absolute;left:9237;top:6296;width:427;height:285" coordsize="20004,20000">
                      <v:rect id="_x0000_s1561" alt="" style="position:absolute;width:6698;height:20000" filled="f">
                        <v:textbox inset="0,0,0,0"/>
                      </v:rect>
                      <v:rect id="_x0000_s1562" alt="" style="position:absolute;left:6653;width:6698;height:20000" filled="f">
                        <v:textbox inset="0,0,0,0"/>
                      </v:rect>
                      <v:rect id="_x0000_s1563" alt="" style="position:absolute;left:13306;width:6698;height:20000" filled="f">
                        <v:textbox inset="0,0,0,0"/>
                      </v:rect>
                    </v:group>
                    <v:group id="_x0000_s1564" alt="" style="position:absolute;left:9237;top:6580;width:427;height:285" coordsize="20004,20000">
                      <v:rect id="_x0000_s1565" alt="" style="position:absolute;width:6698;height:20000" filled="f">
                        <v:textbox inset="0,0,0,0"/>
                      </v:rect>
                      <v:rect id="_x0000_s1566" alt="" style="position:absolute;left:6653;width:6698;height:20000" filled="f">
                        <v:textbox inset="0,0,0,0"/>
                      </v:rect>
                      <v:rect id="_x0000_s1567" alt="" style="position:absolute;left:13306;width:6698;height:20000" filled="f">
                        <v:textbox inset="0,0,0,0"/>
                      </v:rect>
                    </v:group>
                  </v:group>
                  <v:group id="_x0000_s1568" alt="" style="position:absolute;left:9805;top:5876;width:285;height:853" coordorigin="9805,6012" coordsize="285,853">
                    <v:group id="_x0000_s1569" alt="" style="position:absolute;left:9805;top:6012;width:285;height:285" coordorigin="8" coordsize="19992,20000">
                      <v:rect id="_x0000_s1570" alt="" style="position:absolute;left:8;width:10030;height:20000" filled="f">
                        <v:textbox inset="0,0,0,0"/>
                      </v:rect>
                      <v:rect id="_x0000_s1571" alt="" style="position:absolute;left:9970;width:10030;height:20000" filled="f">
                        <v:textbox inset="0,0,0,0"/>
                      </v:rect>
                    </v:group>
                    <v:group id="_x0000_s1572" alt="" style="position:absolute;left:9805;top:6296;width:285;height:285" coordsize="20000,20000">
                      <v:rect id="_x0000_s1573" alt="" style="position:absolute;width:10034;height:20000" filled="f">
                        <v:textbox inset="0,0,0,0"/>
                      </v:rect>
                      <v:rect id="_x0000_s1574" alt="" style="position:absolute;left:9966;width:10034;height:20000" filled="f">
                        <v:textbox inset="0,0,0,0"/>
                      </v:rect>
                    </v:group>
                    <v:group id="_x0000_s1575" alt="" style="position:absolute;left:9805;top:6580;width:285;height:285" coordsize="20000,20000">
                      <v:rect id="_x0000_s1576" alt="" style="position:absolute;width:10034;height:20000" filled="f">
                        <v:textbox inset="0,0,0,0"/>
                      </v:rect>
                      <v:rect id="_x0000_s1577" alt="" style="position:absolute;left:9966;width:10034;height:20000" filled="f">
                        <v:textbox inset="0,0,0,0"/>
                      </v:rect>
                    </v:group>
                  </v:group>
                  <v:group id="_x0000_s1578" alt="" style="position:absolute;left:10231;top:5877;width:143;height:852" coordorigin="10231,6011" coordsize="143,852">
                    <v:rect id="_x0000_s1579" alt="" style="position:absolute;left:10231;top:6011;width:143;height:284" filled="f">
                      <v:textbox inset="0,0,0,0"/>
                    </v:rect>
                    <v:rect id="_x0000_s1580" alt="" style="position:absolute;left:10231;top:6295;width:143;height:284" filled="f">
                      <v:textbox inset="0,0,0,0"/>
                    </v:rect>
                    <v:rect id="_x0000_s1581" alt="" style="position:absolute;left:10231;top:6579;width:143;height:284" filled="f">
                      <v:textbox inset="0,0,0,0"/>
                    </v:rect>
                  </v:group>
                  <v:group id="_x0000_s1582" alt="" style="position:absolute;left:10515;top:5857;width:853;height:285" coordsize="20002,20000">
                    <v:group id="_x0000_s1583" alt="" style="position:absolute;width:16672;height:19929" coordsize="20006,20000">
                      <v:rect id="_x0000_s1584" alt="" style="position:absolute;width:4022;height:20000" filled="f">
                        <v:textbox inset="0,0,0,0"/>
                      </v:rect>
                      <v:rect id="_x0000_s1585" alt="" style="position:absolute;left:3996;width:4022;height:20000" filled="f">
                        <v:textbox inset="0,0,0,0"/>
                      </v:rect>
                      <v:rect id="_x0000_s1586" alt="" style="position:absolute;left:7992;width:4022;height:20000" filled="f">
                        <v:textbox inset="0,0,0,0"/>
                      </v:rect>
                      <v:rect id="_x0000_s1587" alt="" style="position:absolute;left:11988;width:4022;height:20000" filled="f">
                        <v:textbox inset="0,0,0,0"/>
                      </v:rect>
                      <v:rect id="_x0000_s1588" alt="" style="position:absolute;left:15984;width:4022;height:20000" filled="f">
                        <v:textbox inset="0,0,0,0"/>
                      </v:rect>
                    </v:group>
                    <v:rect id="_x0000_s1589" alt="" style="position:absolute;left:16650;width:3352;height:20000;mso-wrap-style:square;v-text-anchor:top" filled="f">
                      <v:textbox style="mso-next-textbox:#_x0000_s1589" inset="0,0,0,0">
                        <w:txbxContent>
                          <w:p w:rsidR="0025465E" w:rsidRDefault="0025465E">
                            <w:pPr>
                              <w:jc w:val="center"/>
                              <w:rPr>
                                <w:sz w:val="22"/>
                              </w:rPr>
                            </w:pPr>
                            <w:r>
                              <w:rPr>
                                <w:sz w:val="22"/>
                              </w:rPr>
                              <w:t>/</w:t>
                            </w:r>
                          </w:p>
                        </w:txbxContent>
                      </v:textbox>
                    </v:rect>
                  </v:group>
                  <v:group id="_x0000_s1590" alt="" style="position:absolute;left:10515;top:6133;width:853;height:285" coordsize="20002,20000">
                    <v:group id="_x0000_s1591" alt="" style="position:absolute;width:16672;height:19929" coordsize="20006,20000">
                      <v:rect id="_x0000_s1592" alt="" style="position:absolute;width:4022;height:20000" filled="f">
                        <v:textbox inset="0,0,0,0"/>
                      </v:rect>
                      <v:rect id="_x0000_s1593" alt="" style="position:absolute;left:3996;width:4022;height:20000" filled="f">
                        <v:textbox inset="0,0,0,0"/>
                      </v:rect>
                      <v:rect id="_x0000_s1594" alt="" style="position:absolute;left:7992;width:4022;height:20000" filled="f">
                        <v:textbox inset="0,0,0,0"/>
                      </v:rect>
                      <v:rect id="_x0000_s1595" alt="" style="position:absolute;left:11988;width:4022;height:20000" filled="f">
                        <v:textbox inset="0,0,0,0"/>
                      </v:rect>
                      <v:rect id="_x0000_s1596" alt="" style="position:absolute;left:15984;width:4022;height:20000" filled="f">
                        <v:textbox inset="0,0,0,0"/>
                      </v:rect>
                    </v:group>
                    <v:rect id="_x0000_s1597" alt="" style="position:absolute;left:16650;width:3352;height:20000;mso-wrap-style:square;v-text-anchor:top" filled="f">
                      <v:textbox style="mso-next-textbox:#_x0000_s1597" inset="0,0,0,0">
                        <w:txbxContent>
                          <w:p w:rsidR="0025465E" w:rsidRDefault="0025465E">
                            <w:pPr>
                              <w:jc w:val="center"/>
                              <w:rPr>
                                <w:sz w:val="22"/>
                              </w:rPr>
                            </w:pPr>
                            <w:r>
                              <w:rPr>
                                <w:sz w:val="22"/>
                              </w:rPr>
                              <w:t>/</w:t>
                            </w:r>
                          </w:p>
                        </w:txbxContent>
                      </v:textbox>
                    </v:rect>
                  </v:group>
                  <v:group id="_x0000_s1598" alt="" style="position:absolute;left:8721;top:5876;width:427;height:853" coordorigin="9237,6012" coordsize="427,853">
                    <v:group id="_x0000_s1599" alt="" style="position:absolute;left:9237;top:6012;width:427;height:285" coordsize="20004,20000">
                      <v:rect id="_x0000_s1600" alt="" style="position:absolute;width:6698;height:20000" filled="f">
                        <v:textbox inset="0,0,0,0"/>
                      </v:rect>
                      <v:rect id="_x0000_s1601" alt="" style="position:absolute;left:6653;width:6698;height:20000" filled="f">
                        <v:textbox inset="0,0,0,0"/>
                      </v:rect>
                      <v:rect id="_x0000_s1602" alt="" style="position:absolute;left:13306;width:6698;height:20000" filled="f">
                        <v:textbox inset="0,0,0,0"/>
                      </v:rect>
                    </v:group>
                    <v:group id="_x0000_s1603" alt="" style="position:absolute;left:9237;top:6296;width:427;height:285" coordsize="20004,20000">
                      <v:rect id="_x0000_s1604" alt="" style="position:absolute;width:6698;height:20000" filled="f">
                        <v:textbox inset="0,0,0,0"/>
                      </v:rect>
                      <v:rect id="_x0000_s1605" alt="" style="position:absolute;left:6653;width:6698;height:20000" filled="f">
                        <v:textbox inset="0,0,0,0"/>
                      </v:rect>
                      <v:rect id="_x0000_s1606" alt="" style="position:absolute;left:13306;width:6698;height:20000" filled="f">
                        <v:textbox inset="0,0,0,0"/>
                      </v:rect>
                    </v:group>
                    <v:group id="_x0000_s1607" alt="" style="position:absolute;left:9237;top:6580;width:427;height:285" coordsize="20004,20000">
                      <v:rect id="_x0000_s1608" alt="" style="position:absolute;width:6698;height:20000" filled="f">
                        <v:textbox inset="0,0,0,0"/>
                      </v:rect>
                      <v:rect id="_x0000_s1609" alt="" style="position:absolute;left:6653;width:6698;height:20000" filled="f">
                        <v:textbox inset="0,0,0,0"/>
                      </v:rect>
                      <v:rect id="_x0000_s1610" alt="" style="position:absolute;left:13306;width:6698;height:20000" filled="f">
                        <v:textbox inset="0,0,0,0"/>
                      </v:rect>
                    </v:group>
                  </v:group>
                  <v:group id="_x0000_s1611" alt="" style="position:absolute;left:10521;top:6437;width:853;height:285" coordsize="20002,20000">
                    <v:group id="_x0000_s1612" alt="" style="position:absolute;width:16672;height:19929" coordsize="20006,20000">
                      <v:rect id="_x0000_s1613" alt="" style="position:absolute;width:4022;height:20000" filled="f">
                        <v:textbox inset="0,0,0,0"/>
                      </v:rect>
                      <v:rect id="_x0000_s1614" alt="" style="position:absolute;left:3996;width:4022;height:20000" filled="f">
                        <v:textbox inset="0,0,0,0"/>
                      </v:rect>
                      <v:rect id="_x0000_s1615" alt="" style="position:absolute;left:7992;width:4022;height:20000" filled="f">
                        <v:textbox inset="0,0,0,0"/>
                      </v:rect>
                      <v:rect id="_x0000_s1616" alt="" style="position:absolute;left:11988;width:4022;height:20000" filled="f">
                        <v:textbox inset="0,0,0,0"/>
                      </v:rect>
                      <v:rect id="_x0000_s1617" alt="" style="position:absolute;left:15984;width:4022;height:20000" filled="f">
                        <v:textbox inset="0,0,0,0"/>
                      </v:rect>
                    </v:group>
                    <v:rect id="_x0000_s1618" alt="" style="position:absolute;left:16650;width:3352;height:20000;mso-wrap-style:square;v-text-anchor:top" filled="f">
                      <v:textbox style="mso-next-textbox:#_x0000_s1618" inset="0,0,0,0">
                        <w:txbxContent>
                          <w:p w:rsidR="0025465E" w:rsidRDefault="0025465E">
                            <w:pPr>
                              <w:jc w:val="center"/>
                              <w:rPr>
                                <w:sz w:val="22"/>
                              </w:rPr>
                            </w:pPr>
                            <w:r>
                              <w:rPr>
                                <w:sz w:val="22"/>
                              </w:rPr>
                              <w:t>/</w:t>
                            </w:r>
                          </w:p>
                        </w:txbxContent>
                      </v:textbox>
                    </v:rect>
                  </v:group>
                </v:group>
              </w:pict>
            </w:r>
          </w:p>
          <w:p w:rsidR="0025465E" w:rsidRPr="007210A9" w:rsidRDefault="0025465E">
            <w:pPr>
              <w:ind w:left="-57" w:right="35" w:hanging="34"/>
              <w:rPr>
                <w:caps/>
                <w:sz w:val="16"/>
              </w:rPr>
            </w:pPr>
            <w:r w:rsidRPr="007210A9">
              <w:rPr>
                <w:caps/>
                <w:sz w:val="16"/>
              </w:rPr>
              <w:t>07.1.1</w:t>
            </w:r>
          </w:p>
          <w:p w:rsidR="0025465E" w:rsidRPr="007210A9" w:rsidRDefault="0025465E">
            <w:pPr>
              <w:ind w:left="-57" w:right="35" w:hanging="34"/>
              <w:rPr>
                <w:caps/>
                <w:sz w:val="16"/>
              </w:rPr>
            </w:pPr>
            <w:r w:rsidRPr="007210A9">
              <w:rPr>
                <w:caps/>
                <w:sz w:val="16"/>
              </w:rPr>
              <w:t>07.1.2</w:t>
            </w:r>
          </w:p>
          <w:p w:rsidR="0025465E" w:rsidRPr="007210A9" w:rsidRDefault="0025465E">
            <w:pPr>
              <w:ind w:left="-57" w:right="35" w:hanging="34"/>
              <w:rPr>
                <w:caps/>
                <w:sz w:val="16"/>
              </w:rPr>
            </w:pPr>
            <w:r w:rsidRPr="007210A9">
              <w:rPr>
                <w:caps/>
                <w:sz w:val="16"/>
              </w:rPr>
              <w:t>07.1.3</w:t>
            </w:r>
          </w:p>
        </w:tc>
      </w:tr>
      <w:tr w:rsidR="0025465E" w:rsidRPr="007210A9" w:rsidTr="0002724D">
        <w:tblPrEx>
          <w:tblCellMar>
            <w:top w:w="0" w:type="dxa"/>
            <w:bottom w:w="0" w:type="dxa"/>
          </w:tblCellMar>
        </w:tblPrEx>
        <w:trPr>
          <w:trHeight w:hRule="exact" w:val="695"/>
        </w:trPr>
        <w:tc>
          <w:tcPr>
            <w:tcW w:w="335" w:type="dxa"/>
            <w:tcBorders>
              <w:top w:val="nil"/>
              <w:bottom w:val="single" w:sz="6" w:space="0" w:color="auto"/>
            </w:tcBorders>
          </w:tcPr>
          <w:p w:rsidR="0025465E" w:rsidRPr="007210A9" w:rsidRDefault="0025465E">
            <w:pPr>
              <w:numPr>
                <w:ilvl w:val="0"/>
                <w:numId w:val="7"/>
              </w:numPr>
              <w:spacing w:before="120"/>
              <w:ind w:right="-57"/>
              <w:jc w:val="center"/>
              <w:rPr>
                <w:b/>
                <w:noProof/>
                <w:sz w:val="16"/>
              </w:rPr>
            </w:pPr>
          </w:p>
        </w:tc>
        <w:tc>
          <w:tcPr>
            <w:tcW w:w="8455" w:type="dxa"/>
            <w:gridSpan w:val="7"/>
            <w:tcBorders>
              <w:top w:val="nil"/>
              <w:bottom w:val="single" w:sz="6" w:space="0" w:color="auto"/>
            </w:tcBorders>
            <w:vAlign w:val="center"/>
          </w:tcPr>
          <w:p w:rsidR="0025465E" w:rsidRPr="007210A9" w:rsidRDefault="0025465E">
            <w:pPr>
              <w:pStyle w:val="3"/>
              <w:ind w:right="-690"/>
            </w:pPr>
            <w:r w:rsidRPr="007210A9">
              <w:t xml:space="preserve">                                                       ПРЕСТУПЛЕНИЕ СОВЕРШЕНО                                                      </w:t>
            </w:r>
            <w:r w:rsidRPr="007210A9">
              <w:rPr>
                <w:b w:val="0"/>
                <w:bCs w:val="0"/>
              </w:rPr>
              <w:t>кол-во</w:t>
            </w:r>
          </w:p>
          <w:p w:rsidR="0025465E" w:rsidRPr="007210A9" w:rsidRDefault="007055A8" w:rsidP="00291802">
            <w:pPr>
              <w:spacing w:line="192" w:lineRule="auto"/>
              <w:ind w:left="-17" w:right="-108"/>
              <w:rPr>
                <w:noProof/>
                <w:sz w:val="16"/>
              </w:rPr>
            </w:pPr>
            <w:r w:rsidRPr="007210A9">
              <w:rPr>
                <w:sz w:val="16"/>
              </w:rPr>
              <w:t>Серийно (20000)</w:t>
            </w:r>
            <w:r w:rsidR="00E85F4D" w:rsidRPr="007210A9">
              <w:rPr>
                <w:sz w:val="16"/>
              </w:rPr>
              <w:t>;</w:t>
            </w:r>
            <w:r w:rsidRPr="007210A9">
              <w:rPr>
                <w:sz w:val="16"/>
              </w:rPr>
              <w:t xml:space="preserve"> в общественном месте (01000), в т.ч. на улице, площади, парке, сквере (00100), </w:t>
            </w:r>
            <w:r w:rsidR="002D1C23" w:rsidRPr="007210A9">
              <w:rPr>
                <w:sz w:val="16"/>
              </w:rPr>
              <w:t>на маршрутах патрулирования нарядов комплексных сил в соответствии с планом единой дислокации</w:t>
            </w:r>
            <w:r w:rsidRPr="007210A9">
              <w:rPr>
                <w:sz w:val="16"/>
              </w:rPr>
              <w:t xml:space="preserve"> (00010), на территории, охраня</w:t>
            </w:r>
            <w:r w:rsidRPr="007210A9">
              <w:rPr>
                <w:sz w:val="16"/>
              </w:rPr>
              <w:t>е</w:t>
            </w:r>
            <w:r w:rsidRPr="007210A9">
              <w:rPr>
                <w:sz w:val="16"/>
              </w:rPr>
              <w:t>мой ЧОП (00001); вне населенного пункта (02000), в т.ч. на автодороге (автотрассе) (00004)</w:t>
            </w:r>
          </w:p>
        </w:tc>
        <w:tc>
          <w:tcPr>
            <w:tcW w:w="2143" w:type="dxa"/>
            <w:gridSpan w:val="7"/>
            <w:tcBorders>
              <w:top w:val="nil"/>
            </w:tcBorders>
          </w:tcPr>
          <w:p w:rsidR="0025465E" w:rsidRPr="007210A9" w:rsidRDefault="00306F68" w:rsidP="007055A8">
            <w:pPr>
              <w:spacing w:before="180"/>
              <w:ind w:left="-57" w:right="301" w:firstLine="517"/>
              <w:rPr>
                <w:caps/>
                <w:sz w:val="16"/>
              </w:rPr>
            </w:pPr>
            <w:r w:rsidRPr="007210A9">
              <w:rPr>
                <w:caps/>
                <w:noProof/>
                <w:sz w:val="16"/>
              </w:rPr>
              <w:pict>
                <v:group id="_x0000_s1546" alt="" style="position:absolute;left:0;text-align:left;margin-left:55.15pt;margin-top:9.15pt;width:42.15pt;height:14.35pt;z-index:28;mso-position-horizontal-relative:text;mso-position-vertical-relative:text" coordorigin="10398,13510" coordsize="843,287">
                  <v:rect id="_x0000_s1547" alt="" style="position:absolute;left:10672;top:13512;width:143;height:285" filled="f"/>
                  <v:group id="_x0000_s1548" alt="" style="position:absolute;left:10956;top:13512;width:285;height:285" coordsize="20002,20000">
                    <v:rect id="_x0000_s1549" alt="" style="position:absolute;width:10036;height:20000" filled="f"/>
                    <v:rect id="_x0000_s1550" alt="" style="position:absolute;left:9966;width:10036;height:20000;mso-wrap-style:square;v-text-anchor:top" filled="f">
                      <v:textbox style="mso-next-textbox:#_x0000_s1550" inset="1pt,1pt,1pt,1pt">
                        <w:txbxContent>
                          <w:p w:rsidR="007055A8" w:rsidRDefault="007055A8" w:rsidP="007055A8">
                            <w:pPr>
                              <w:jc w:val="center"/>
                            </w:pPr>
                            <w:r>
                              <w:rPr>
                                <w:sz w:val="18"/>
                              </w:rPr>
                              <w:t>/</w:t>
                            </w:r>
                          </w:p>
                        </w:txbxContent>
                      </v:textbox>
                    </v:rect>
                  </v:group>
                  <v:rect id="_x0000_s1551" alt="" style="position:absolute;left:10814;top:13512;width:143;height:285" filled="f"/>
                  <v:rect id="_x0000_s1552" alt="" style="position:absolute;left:10530;top:13512;width:143;height:285" filled="f"/>
                  <v:rect id="_x0000_s1553" alt="" style="position:absolute;left:10398;top:13510;width:143;height:285" filled="f"/>
                </v:group>
              </w:pict>
            </w:r>
            <w:r w:rsidR="00291802" w:rsidRPr="007210A9">
              <w:rPr>
                <w:caps/>
                <w:sz w:val="16"/>
              </w:rPr>
              <w:t xml:space="preserve">       </w:t>
            </w:r>
            <w:r w:rsidR="0025465E" w:rsidRPr="007210A9">
              <w:rPr>
                <w:caps/>
                <w:sz w:val="16"/>
              </w:rPr>
              <w:t>09</w:t>
            </w:r>
          </w:p>
        </w:tc>
      </w:tr>
      <w:tr w:rsidR="005010AD" w:rsidRPr="007210A9" w:rsidTr="0002724D">
        <w:tblPrEx>
          <w:tblCellMar>
            <w:top w:w="0" w:type="dxa"/>
            <w:bottom w:w="0" w:type="dxa"/>
          </w:tblCellMar>
        </w:tblPrEx>
        <w:tc>
          <w:tcPr>
            <w:tcW w:w="423" w:type="dxa"/>
            <w:gridSpan w:val="2"/>
            <w:tcBorders>
              <w:top w:val="single" w:sz="6" w:space="0" w:color="auto"/>
              <w:bottom w:val="single" w:sz="6" w:space="0" w:color="auto"/>
            </w:tcBorders>
          </w:tcPr>
          <w:p w:rsidR="005010AD" w:rsidRPr="007210A9" w:rsidRDefault="005010AD" w:rsidP="0038598F">
            <w:pPr>
              <w:ind w:left="-57" w:right="-57"/>
              <w:jc w:val="center"/>
              <w:rPr>
                <w:b/>
                <w:noProof/>
                <w:sz w:val="18"/>
              </w:rPr>
            </w:pPr>
            <w:r w:rsidRPr="007210A9">
              <w:rPr>
                <w:b/>
                <w:noProof/>
                <w:sz w:val="16"/>
                <w:szCs w:val="16"/>
              </w:rPr>
              <w:t>10</w:t>
            </w:r>
            <w:r w:rsidRPr="007210A9">
              <w:rPr>
                <w:b/>
                <w:noProof/>
                <w:sz w:val="18"/>
              </w:rPr>
              <w:t>.</w:t>
            </w:r>
          </w:p>
        </w:tc>
        <w:tc>
          <w:tcPr>
            <w:tcW w:w="8645" w:type="dxa"/>
            <w:gridSpan w:val="8"/>
            <w:tcBorders>
              <w:top w:val="single" w:sz="6" w:space="0" w:color="auto"/>
              <w:bottom w:val="single" w:sz="6" w:space="0" w:color="auto"/>
            </w:tcBorders>
            <w:vAlign w:val="center"/>
          </w:tcPr>
          <w:p w:rsidR="005010AD" w:rsidRPr="007210A9" w:rsidRDefault="005010AD" w:rsidP="00291802">
            <w:pPr>
              <w:spacing w:line="192" w:lineRule="auto"/>
              <w:rPr>
                <w:b/>
                <w:sz w:val="16"/>
                <w:szCs w:val="16"/>
              </w:rPr>
            </w:pPr>
            <w:r w:rsidRPr="007210A9">
              <w:rPr>
                <w:b/>
                <w:bCs/>
                <w:sz w:val="16"/>
                <w:szCs w:val="16"/>
              </w:rPr>
              <w:t>В составе:</w:t>
            </w:r>
            <w:r w:rsidRPr="007210A9">
              <w:rPr>
                <w:sz w:val="16"/>
                <w:szCs w:val="16"/>
              </w:rPr>
              <w:t xml:space="preserve"> группы лиц (0300), группы лиц по предварительному сговору (0400), организованной группы (0200), преступного сообщества (организации) (0100), взрослых (0010), только несовершеннолетних (0020), смешанной с участием несовершеннолетних (0030); </w:t>
            </w:r>
            <w:r w:rsidRPr="007210A9">
              <w:rPr>
                <w:b/>
                <w:sz w:val="16"/>
                <w:szCs w:val="16"/>
              </w:rPr>
              <w:t>с</w:t>
            </w:r>
            <w:r w:rsidRPr="007210A9">
              <w:rPr>
                <w:b/>
                <w:bCs/>
                <w:sz w:val="16"/>
                <w:szCs w:val="16"/>
              </w:rPr>
              <w:t xml:space="preserve"> участием:</w:t>
            </w:r>
            <w:r w:rsidRPr="007210A9">
              <w:rPr>
                <w:sz w:val="16"/>
                <w:szCs w:val="16"/>
              </w:rPr>
              <w:t xml:space="preserve"> иностранных граждан (0001), в т.ч. граждан государств-участников СНГ (0003), лиц без гражданства (0002); </w:t>
            </w:r>
            <w:r w:rsidRPr="007210A9">
              <w:rPr>
                <w:b/>
                <w:bCs/>
                <w:sz w:val="16"/>
                <w:szCs w:val="16"/>
              </w:rPr>
              <w:t xml:space="preserve">только: </w:t>
            </w:r>
            <w:r w:rsidRPr="007210A9">
              <w:rPr>
                <w:bCs/>
                <w:sz w:val="16"/>
                <w:szCs w:val="16"/>
              </w:rPr>
              <w:t xml:space="preserve">иностранных граждан (0004), </w:t>
            </w:r>
            <w:r w:rsidRPr="007210A9">
              <w:rPr>
                <w:sz w:val="16"/>
                <w:szCs w:val="16"/>
              </w:rPr>
              <w:t xml:space="preserve">в т.ч. граждан государств-участников СНГ (0006), лиц без гражданства (0005); </w:t>
            </w:r>
            <w:r w:rsidRPr="007210A9">
              <w:rPr>
                <w:b/>
                <w:sz w:val="16"/>
                <w:szCs w:val="16"/>
              </w:rPr>
              <w:t xml:space="preserve">сформированной </w:t>
            </w:r>
            <w:r w:rsidRPr="007210A9">
              <w:rPr>
                <w:sz w:val="16"/>
                <w:szCs w:val="16"/>
              </w:rPr>
              <w:t>на этнической основе (1000)</w:t>
            </w:r>
          </w:p>
        </w:tc>
        <w:tc>
          <w:tcPr>
            <w:tcW w:w="1865" w:type="dxa"/>
            <w:gridSpan w:val="5"/>
          </w:tcPr>
          <w:p w:rsidR="005010AD" w:rsidRPr="007210A9" w:rsidRDefault="005010AD" w:rsidP="0038598F">
            <w:pPr>
              <w:ind w:left="-57" w:right="461" w:firstLine="57"/>
              <w:jc w:val="right"/>
              <w:rPr>
                <w:caps/>
                <w:sz w:val="18"/>
              </w:rPr>
            </w:pPr>
          </w:p>
          <w:p w:rsidR="005010AD" w:rsidRPr="007210A9" w:rsidRDefault="00306F68" w:rsidP="0038598F">
            <w:pPr>
              <w:ind w:left="-57" w:right="461" w:firstLine="57"/>
              <w:rPr>
                <w:caps/>
                <w:sz w:val="18"/>
              </w:rPr>
            </w:pPr>
            <w:r w:rsidRPr="007210A9">
              <w:rPr>
                <w:b/>
                <w:noProof/>
                <w:sz w:val="16"/>
                <w:szCs w:val="16"/>
              </w:rPr>
              <w:pict>
                <v:group id="_x0000_s1540" alt="" style="position:absolute;left:0;text-align:left;margin-left:47.25pt;margin-top:8.1pt;width:36pt;height:14.25pt;z-index:30" coordorigin="9980,1586" coordsize="720,285">
                  <v:rect id="_x0000_s1541" alt="" style="position:absolute;left:10557;top:1586;width:143;height:285;mso-wrap-style:square;v-text-anchor:top" filled="f">
                    <v:textbox style="mso-next-textbox:#_x0000_s1541" inset="1pt,1pt,1pt,1pt">
                      <w:txbxContent>
                        <w:p w:rsidR="005010AD" w:rsidRDefault="005010AD" w:rsidP="005010AD">
                          <w:pPr>
                            <w:rPr>
                              <w:sz w:val="22"/>
                            </w:rPr>
                          </w:pPr>
                          <w:r>
                            <w:rPr>
                              <w:sz w:val="22"/>
                            </w:rPr>
                            <w:t>/</w:t>
                          </w:r>
                        </w:p>
                      </w:txbxContent>
                    </v:textbox>
                  </v:rect>
                  <v:rect id="_x0000_s1542" alt="" style="position:absolute;left:10273;top:1586;width:143;height:285" filled="f"/>
                  <v:rect id="_x0000_s1543" alt="" style="position:absolute;left:10415;top:1586;width:143;height:285" filled="f"/>
                  <v:rect id="_x0000_s1544" alt="" style="position:absolute;left:9980;top:1586;width:143;height:285" filled="f"/>
                  <v:rect id="_x0000_s1545" alt="" style="position:absolute;left:10130;top:1586;width:143;height:285" filled="f"/>
                </v:group>
              </w:pict>
            </w:r>
          </w:p>
          <w:p w:rsidR="005010AD" w:rsidRPr="007210A9" w:rsidRDefault="005010AD" w:rsidP="0038598F">
            <w:pPr>
              <w:ind w:left="-57" w:right="461" w:firstLine="57"/>
              <w:rPr>
                <w:caps/>
                <w:sz w:val="16"/>
                <w:szCs w:val="16"/>
              </w:rPr>
            </w:pPr>
            <w:r w:rsidRPr="007210A9">
              <w:rPr>
                <w:caps/>
                <w:sz w:val="16"/>
                <w:szCs w:val="16"/>
              </w:rPr>
              <w:t xml:space="preserve">                10</w:t>
            </w:r>
          </w:p>
          <w:p w:rsidR="005010AD" w:rsidRPr="007210A9" w:rsidRDefault="005010AD" w:rsidP="0038598F">
            <w:pPr>
              <w:ind w:left="-57" w:right="461" w:firstLine="57"/>
              <w:rPr>
                <w:caps/>
                <w:sz w:val="18"/>
              </w:rPr>
            </w:pPr>
          </w:p>
        </w:tc>
      </w:tr>
      <w:tr w:rsidR="0025465E" w:rsidRPr="007210A9" w:rsidTr="0002724D">
        <w:tblPrEx>
          <w:tblCellMar>
            <w:top w:w="0" w:type="dxa"/>
            <w:bottom w:w="0" w:type="dxa"/>
          </w:tblCellMar>
        </w:tblPrEx>
        <w:trPr>
          <w:trHeight w:hRule="exact" w:val="288"/>
        </w:trPr>
        <w:tc>
          <w:tcPr>
            <w:tcW w:w="335" w:type="dxa"/>
            <w:tcBorders>
              <w:top w:val="single" w:sz="6" w:space="0" w:color="auto"/>
              <w:bottom w:val="single" w:sz="6" w:space="0" w:color="auto"/>
            </w:tcBorders>
          </w:tcPr>
          <w:p w:rsidR="0025465E" w:rsidRPr="007210A9" w:rsidRDefault="005010AD" w:rsidP="005010AD">
            <w:pPr>
              <w:spacing w:before="40"/>
              <w:ind w:left="-57" w:right="-57"/>
              <w:jc w:val="center"/>
              <w:rPr>
                <w:b/>
                <w:noProof/>
                <w:sz w:val="16"/>
              </w:rPr>
            </w:pPr>
            <w:r w:rsidRPr="007210A9">
              <w:rPr>
                <w:b/>
                <w:noProof/>
                <w:sz w:val="16"/>
              </w:rPr>
              <w:t>11.</w:t>
            </w:r>
          </w:p>
        </w:tc>
        <w:tc>
          <w:tcPr>
            <w:tcW w:w="8590" w:type="dxa"/>
            <w:gridSpan w:val="8"/>
            <w:tcBorders>
              <w:top w:val="nil"/>
              <w:bottom w:val="nil"/>
            </w:tcBorders>
          </w:tcPr>
          <w:p w:rsidR="0025465E" w:rsidRPr="007210A9" w:rsidRDefault="0025465E" w:rsidP="00285DFC">
            <w:pPr>
              <w:spacing w:line="192" w:lineRule="auto"/>
              <w:ind w:right="-108"/>
              <w:rPr>
                <w:sz w:val="16"/>
              </w:rPr>
            </w:pPr>
            <w:r w:rsidRPr="007210A9">
              <w:rPr>
                <w:sz w:val="16"/>
              </w:rPr>
              <w:t>СО СВЯЗЯМИ: коррумпированн</w:t>
            </w:r>
            <w:r w:rsidR="00061D95" w:rsidRPr="007210A9">
              <w:rPr>
                <w:sz w:val="16"/>
              </w:rPr>
              <w:t xml:space="preserve">ыми (01), международными (02), </w:t>
            </w:r>
            <w:r w:rsidRPr="007210A9">
              <w:rPr>
                <w:sz w:val="16"/>
              </w:rPr>
              <w:t xml:space="preserve">в т.ч. дальнего зарубежья (04), </w:t>
            </w:r>
          </w:p>
          <w:p w:rsidR="0025465E" w:rsidRPr="007210A9" w:rsidRDefault="0025465E" w:rsidP="00285DFC">
            <w:pPr>
              <w:spacing w:line="192" w:lineRule="auto"/>
              <w:ind w:right="-108"/>
              <w:rPr>
                <w:b/>
                <w:noProof/>
                <w:sz w:val="16"/>
              </w:rPr>
            </w:pPr>
            <w:r w:rsidRPr="007210A9">
              <w:rPr>
                <w:sz w:val="16"/>
              </w:rPr>
              <w:t>межрегиональными (03); сформированными на этнической основе (10)</w:t>
            </w:r>
          </w:p>
        </w:tc>
        <w:tc>
          <w:tcPr>
            <w:tcW w:w="2008" w:type="dxa"/>
            <w:gridSpan w:val="6"/>
          </w:tcPr>
          <w:p w:rsidR="0025465E" w:rsidRPr="007210A9" w:rsidRDefault="0025465E">
            <w:pPr>
              <w:spacing w:before="60"/>
              <w:ind w:left="-57" w:right="868"/>
              <w:jc w:val="right"/>
              <w:rPr>
                <w:caps/>
                <w:sz w:val="16"/>
              </w:rPr>
            </w:pPr>
            <w:r w:rsidRPr="007210A9">
              <w:rPr>
                <w:caps/>
                <w:sz w:val="16"/>
              </w:rPr>
              <w:t>11</w:t>
            </w:r>
            <w:r w:rsidR="00306F68" w:rsidRPr="007210A9">
              <w:rPr>
                <w:noProof/>
              </w:rPr>
              <w:pict>
                <v:group id="_x0000_s1534" alt="" style="position:absolute;left:0;text-align:left;margin-left:435.65pt;margin-top:.15pt;width:42.5pt;height:14.25pt;z-index:12;mso-position-horizontal-relative:text;mso-position-vertical-relative:text" coordsize="20000,20000" o:allowincell="f">
                  <v:rect id="_x0000_s1535" alt="" style="position:absolute;left:9953;width:3365;height:20000" filled="f"/>
                  <v:rect id="_x0000_s1536" alt="" style="position:absolute;left:13294;width:3365;height:20000" filled="f"/>
                  <v:rect id="_x0000_s1537" alt="" style="position:absolute;left:16635;width:3365;height:20000;mso-wrap-style:square;v-text-anchor:top" filled="f">
                    <v:textbox style="mso-next-textbox:#_x0000_s1537" inset="1pt,1pt,1pt,1pt">
                      <w:txbxContent>
                        <w:p w:rsidR="0025465E" w:rsidRDefault="0025465E">
                          <w:pPr>
                            <w:jc w:val="center"/>
                          </w:pPr>
                          <w:r>
                            <w:rPr>
                              <w:sz w:val="18"/>
                            </w:rPr>
                            <w:t>/</w:t>
                          </w:r>
                        </w:p>
                      </w:txbxContent>
                    </v:textbox>
                  </v:rect>
                  <v:rect id="_x0000_s1538" alt="" style="position:absolute;left:3341;width:3365;height:20000" filled="f"/>
                  <v:rect id="_x0000_s1539" alt="" style="position:absolute;width:3365;height:20000" filled="f"/>
                </v:group>
              </w:pict>
            </w:r>
          </w:p>
        </w:tc>
      </w:tr>
      <w:tr w:rsidR="0025465E" w:rsidRPr="007210A9" w:rsidTr="0002724D">
        <w:tblPrEx>
          <w:tblCellMar>
            <w:top w:w="0" w:type="dxa"/>
            <w:bottom w:w="0" w:type="dxa"/>
          </w:tblCellMar>
        </w:tblPrEx>
        <w:trPr>
          <w:trHeight w:hRule="exact" w:val="705"/>
        </w:trPr>
        <w:tc>
          <w:tcPr>
            <w:tcW w:w="335" w:type="dxa"/>
            <w:tcBorders>
              <w:top w:val="single" w:sz="6" w:space="0" w:color="auto"/>
              <w:bottom w:val="single" w:sz="6" w:space="0" w:color="auto"/>
            </w:tcBorders>
          </w:tcPr>
          <w:p w:rsidR="0025465E" w:rsidRPr="007210A9" w:rsidRDefault="00306F68" w:rsidP="005010AD">
            <w:pPr>
              <w:spacing w:before="40"/>
              <w:ind w:left="-57" w:right="-57"/>
              <w:jc w:val="center"/>
              <w:rPr>
                <w:b/>
                <w:noProof/>
                <w:sz w:val="16"/>
              </w:rPr>
            </w:pPr>
            <w:r w:rsidRPr="007210A9">
              <w:rPr>
                <w:b/>
                <w:noProof/>
              </w:rPr>
              <w:pict>
                <v:group id="_x0000_s1526" alt="" style="position:absolute;left:0;text-align:left;margin-left:414.35pt;margin-top:7.75pt;width:63.95pt;height:14.25pt;z-index:15;mso-position-horizontal-relative:text;mso-position-vertical-relative:text" coordorigin="-6" coordsize="20007,20000" o:allowincell="f">
                  <v:rect id="_x0000_s1527" alt="" style="position:absolute;left:15543;width:2237;height:20000" filled="f"/>
                  <v:rect id="_x0000_s1528" alt="" style="position:absolute;left:-6;width:2237;height:20000" filled="f"/>
                  <v:rect id="_x0000_s1529" alt="" style="position:absolute;left:17764;width:2237;height:20000;mso-wrap-style:square;v-text-anchor:top" filled="f">
                    <v:textbox style="mso-next-textbox:#_x0000_s1529" inset="1pt,1pt,1pt,1pt">
                      <w:txbxContent>
                        <w:p w:rsidR="0025465E" w:rsidRDefault="0025465E">
                          <w:pPr>
                            <w:jc w:val="center"/>
                          </w:pPr>
                          <w:r>
                            <w:rPr>
                              <w:sz w:val="18"/>
                            </w:rPr>
                            <w:t>/</w:t>
                          </w:r>
                        </w:p>
                      </w:txbxContent>
                    </v:textbox>
                  </v:rect>
                  <v:rect id="_x0000_s1530" alt="" style="position:absolute;left:6658;width:2237;height:20000" filled="f"/>
                  <v:rect id="_x0000_s1531" alt="" style="position:absolute;left:2215;width:2237;height:20000" filled="f"/>
                  <v:rect id="_x0000_s1532" alt="" style="position:absolute;left:13322;width:2236;height:20000" filled="f"/>
                  <v:rect id="_x0000_s1533" alt="" style="position:absolute;left:8879;width:2237;height:20000" filled="f"/>
                </v:group>
              </w:pict>
            </w:r>
            <w:r w:rsidR="005010AD" w:rsidRPr="007210A9">
              <w:rPr>
                <w:b/>
                <w:noProof/>
                <w:sz w:val="16"/>
              </w:rPr>
              <w:t>12.</w:t>
            </w:r>
          </w:p>
        </w:tc>
        <w:tc>
          <w:tcPr>
            <w:tcW w:w="8171" w:type="dxa"/>
            <w:gridSpan w:val="6"/>
            <w:tcBorders>
              <w:top w:val="single" w:sz="6" w:space="0" w:color="auto"/>
              <w:bottom w:val="single" w:sz="6" w:space="0" w:color="auto"/>
            </w:tcBorders>
          </w:tcPr>
          <w:p w:rsidR="0025465E" w:rsidRPr="0002724D" w:rsidRDefault="0025465E" w:rsidP="0002724D">
            <w:pPr>
              <w:spacing w:line="160" w:lineRule="exact"/>
              <w:ind w:right="-108"/>
              <w:rPr>
                <w:b/>
                <w:noProof/>
                <w:sz w:val="15"/>
                <w:szCs w:val="15"/>
              </w:rPr>
            </w:pPr>
            <w:r w:rsidRPr="0002724D">
              <w:rPr>
                <w:sz w:val="15"/>
                <w:szCs w:val="15"/>
              </w:rPr>
              <w:t>Участником организованной группы (01), преступного сообщества (ор</w:t>
            </w:r>
            <w:r w:rsidR="0002724D">
              <w:rPr>
                <w:sz w:val="15"/>
                <w:szCs w:val="15"/>
              </w:rPr>
              <w:t>ганизации) (10); женщиной (02); н</w:t>
            </w:r>
            <w:r w:rsidRPr="0002724D">
              <w:rPr>
                <w:sz w:val="15"/>
                <w:szCs w:val="15"/>
              </w:rPr>
              <w:t xml:space="preserve">есовершеннолетним(03); малолетним (08);  по найму (по заказу) (04); под видом (с использованием формы, документов) сотрудника правоохранительного органа (09), в т.ч. </w:t>
            </w:r>
            <w:r w:rsidR="005010AD" w:rsidRPr="0002724D">
              <w:rPr>
                <w:sz w:val="15"/>
                <w:szCs w:val="15"/>
              </w:rPr>
              <w:t>органа внутренних дел</w:t>
            </w:r>
            <w:r w:rsidRPr="0002724D">
              <w:rPr>
                <w:sz w:val="15"/>
                <w:szCs w:val="15"/>
              </w:rPr>
              <w:t xml:space="preserve"> (05);  работником транспорта с использованием доступа к перевозочным документам (06); под видом коммерческой деятельности (07)</w:t>
            </w:r>
          </w:p>
        </w:tc>
        <w:tc>
          <w:tcPr>
            <w:tcW w:w="2427" w:type="dxa"/>
            <w:gridSpan w:val="8"/>
          </w:tcPr>
          <w:p w:rsidR="0025465E" w:rsidRPr="007210A9" w:rsidRDefault="0025465E">
            <w:pPr>
              <w:spacing w:before="200"/>
              <w:ind w:left="-57" w:right="1293"/>
              <w:jc w:val="right"/>
              <w:rPr>
                <w:caps/>
                <w:sz w:val="16"/>
              </w:rPr>
            </w:pPr>
            <w:r w:rsidRPr="007210A9">
              <w:rPr>
                <w:caps/>
                <w:sz w:val="16"/>
              </w:rPr>
              <w:t>12</w:t>
            </w:r>
          </w:p>
        </w:tc>
      </w:tr>
      <w:tr w:rsidR="0025465E" w:rsidRPr="007210A9" w:rsidTr="0002724D">
        <w:tblPrEx>
          <w:tblCellMar>
            <w:top w:w="0" w:type="dxa"/>
            <w:bottom w:w="0" w:type="dxa"/>
          </w:tblCellMar>
        </w:tblPrEx>
        <w:trPr>
          <w:trHeight w:hRule="exact" w:val="585"/>
        </w:trPr>
        <w:tc>
          <w:tcPr>
            <w:tcW w:w="335" w:type="dxa"/>
            <w:tcBorders>
              <w:top w:val="single" w:sz="6" w:space="0" w:color="auto"/>
              <w:bottom w:val="single" w:sz="6" w:space="0" w:color="auto"/>
            </w:tcBorders>
          </w:tcPr>
          <w:p w:rsidR="0025465E" w:rsidRPr="007210A9" w:rsidRDefault="005010AD" w:rsidP="005010AD">
            <w:pPr>
              <w:spacing w:before="40"/>
              <w:ind w:left="-57" w:right="-57"/>
              <w:jc w:val="center"/>
              <w:rPr>
                <w:b/>
                <w:noProof/>
                <w:sz w:val="16"/>
              </w:rPr>
            </w:pPr>
            <w:r w:rsidRPr="007210A9">
              <w:rPr>
                <w:b/>
                <w:noProof/>
                <w:sz w:val="16"/>
              </w:rPr>
              <w:t>13.</w:t>
            </w:r>
          </w:p>
        </w:tc>
        <w:tc>
          <w:tcPr>
            <w:tcW w:w="8171" w:type="dxa"/>
            <w:gridSpan w:val="6"/>
            <w:tcBorders>
              <w:top w:val="single" w:sz="6" w:space="0" w:color="auto"/>
              <w:bottom w:val="single" w:sz="6" w:space="0" w:color="auto"/>
            </w:tcBorders>
          </w:tcPr>
          <w:p w:rsidR="0025465E" w:rsidRPr="0002724D" w:rsidRDefault="00AA4BD7" w:rsidP="00F84DA8">
            <w:pPr>
              <w:spacing w:line="192" w:lineRule="auto"/>
              <w:ind w:right="-108"/>
              <w:rPr>
                <w:b/>
                <w:noProof/>
                <w:sz w:val="15"/>
                <w:szCs w:val="15"/>
              </w:rPr>
            </w:pPr>
            <w:r w:rsidRPr="00975645">
              <w:rPr>
                <w:sz w:val="14"/>
                <w:szCs w:val="14"/>
              </w:rPr>
              <w:t xml:space="preserve">В СОСТОЯНИИ: алкогольного (1), наркотического (2), токсического (4) опьянения; невыполнение лицом, управл. ТС, требований о прохождении мед. освидет. на состояние опьянения по преступлениям против безопасности движения (8); </w:t>
            </w:r>
            <w:r w:rsidRPr="009E27F9">
              <w:rPr>
                <w:sz w:val="14"/>
                <w:szCs w:val="14"/>
              </w:rPr>
              <w:t>состоящим на учете в нарколог.диспансере (10), состоящим на учете в психоневролог.диспансере (20),  являясь: хроническим алкоголиком (5), потребителем наркотических средств и психотропных веществ (6), токсикоманом (7)</w:t>
            </w:r>
          </w:p>
        </w:tc>
        <w:tc>
          <w:tcPr>
            <w:tcW w:w="2427" w:type="dxa"/>
            <w:gridSpan w:val="8"/>
          </w:tcPr>
          <w:p w:rsidR="0025465E" w:rsidRPr="007210A9" w:rsidRDefault="00306F68" w:rsidP="001A26E1">
            <w:pPr>
              <w:tabs>
                <w:tab w:val="left" w:pos="1177"/>
                <w:tab w:val="left" w:pos="1319"/>
              </w:tabs>
              <w:spacing w:before="80"/>
              <w:ind w:left="-57" w:right="1168"/>
              <w:jc w:val="center"/>
              <w:rPr>
                <w:caps/>
                <w:sz w:val="16"/>
              </w:rPr>
            </w:pPr>
            <w:r w:rsidRPr="007210A9">
              <w:rPr>
                <w:noProof/>
              </w:rPr>
              <w:pict>
                <v:group id="Group 66" o:spid="_x0000_s1512" alt="" style="position:absolute;left:0;text-align:left;margin-left:39.5pt;margin-top:4pt;width:72.7pt;height:14.5pt;z-index:50;mso-position-horizontal-relative:text;mso-position-vertical-relative:text" coordorigin="9276,7564" coordsize="1454,290">
                  <v:group id="Group 46" o:spid="_x0000_s1513" alt="" style="position:absolute;left:9276;top:7565;width:274;height:285" coordorigin="9527,7609" coordsize="274,285">
                    <v:rect id="Rectangle 36" o:spid="_x0000_s1514" alt="" style="position:absolute;left:9658;top:7609;width:143;height:285;visibility:visible" filled="f"/>
                    <v:rect id="Rectangle 37" o:spid="_x0000_s1515" alt="" style="position:absolute;left:9527;top:7609;width:143;height:285;visibility:visible" filled="f"/>
                  </v:group>
                  <v:rect id="Rectangle 41" o:spid="_x0000_s1516" alt="" style="position:absolute;left:10561;top:7564;width:169;height:290;visibility:visible;mso-wrap-style:square;v-text-anchor:top" filled="f">
                    <v:textbox style="mso-next-textbox:#Rectangle 41" inset="1pt,1pt,1pt,1pt">
                      <w:txbxContent>
                        <w:p w:rsidR="001A26E1" w:rsidRDefault="001A26E1" w:rsidP="001A26E1">
                          <w:pPr>
                            <w:jc w:val="center"/>
                          </w:pPr>
                          <w:r>
                            <w:t>/</w:t>
                          </w:r>
                        </w:p>
                      </w:txbxContent>
                    </v:textbox>
                  </v:rect>
                  <v:group id="Group 47" o:spid="_x0000_s1517" alt="" style="position:absolute;left:9612;top:7565;width:274;height:285" coordorigin="9527,7609" coordsize="274,285">
                    <v:rect id="Rectangle 48" o:spid="_x0000_s1518" alt="" style="position:absolute;left:9658;top:7609;width:143;height:285;visibility:visible" filled="f"/>
                    <v:rect id="Rectangle 49" o:spid="_x0000_s1519" alt="" style="position:absolute;left:9527;top:7609;width:143;height:285;visibility:visible" filled="f"/>
                  </v:group>
                  <v:group id="Group 50" o:spid="_x0000_s1520" alt="" style="position:absolute;left:9949;top:7565;width:274;height:285" coordorigin="9527,7609" coordsize="274,285">
                    <v:rect id="Rectangle 51" o:spid="_x0000_s1521" alt="" style="position:absolute;left:9658;top:7609;width:143;height:285;visibility:visible" filled="f"/>
                    <v:rect id="Rectangle 52" o:spid="_x0000_s1522" alt="" style="position:absolute;left:9527;top:7609;width:143;height:285;visibility:visible" filled="f"/>
                  </v:group>
                  <v:group id="Group 53" o:spid="_x0000_s1523" alt="" style="position:absolute;left:10276;top:7564;width:274;height:285" coordorigin="9527,7609" coordsize="274,285">
                    <v:rect id="Rectangle 54" o:spid="_x0000_s1524" alt="" style="position:absolute;left:9658;top:7609;width:143;height:285;visibility:visible" filled="f"/>
                    <v:rect id="Rectangle 55" o:spid="_x0000_s1525" alt="" style="position:absolute;left:9527;top:7609;width:143;height:285;visibility:visible" filled="f"/>
                  </v:group>
                </v:group>
              </w:pict>
            </w:r>
            <w:r w:rsidR="001A26E1" w:rsidRPr="007210A9">
              <w:rPr>
                <w:caps/>
                <w:sz w:val="16"/>
              </w:rPr>
              <w:t xml:space="preserve">   </w:t>
            </w:r>
            <w:r w:rsidR="0025465E" w:rsidRPr="007210A9">
              <w:rPr>
                <w:caps/>
                <w:sz w:val="16"/>
              </w:rPr>
              <w:t>13</w:t>
            </w:r>
          </w:p>
        </w:tc>
      </w:tr>
      <w:tr w:rsidR="00AA52C6" w:rsidRPr="007210A9" w:rsidTr="0002724D">
        <w:tblPrEx>
          <w:tblCellMar>
            <w:top w:w="0" w:type="dxa"/>
            <w:bottom w:w="0" w:type="dxa"/>
          </w:tblCellMar>
        </w:tblPrEx>
        <w:trPr>
          <w:trHeight w:hRule="exact" w:val="833"/>
        </w:trPr>
        <w:tc>
          <w:tcPr>
            <w:tcW w:w="335" w:type="dxa"/>
            <w:tcBorders>
              <w:top w:val="single" w:sz="6" w:space="0" w:color="auto"/>
              <w:bottom w:val="single" w:sz="6" w:space="0" w:color="auto"/>
            </w:tcBorders>
          </w:tcPr>
          <w:p w:rsidR="00AA52C6" w:rsidRPr="007210A9" w:rsidRDefault="00AA52C6" w:rsidP="005010AD">
            <w:pPr>
              <w:spacing w:before="40"/>
              <w:ind w:left="-57" w:right="-57"/>
              <w:jc w:val="center"/>
              <w:rPr>
                <w:b/>
                <w:noProof/>
                <w:sz w:val="16"/>
              </w:rPr>
            </w:pPr>
            <w:r w:rsidRPr="007210A9">
              <w:rPr>
                <w:b/>
                <w:noProof/>
                <w:sz w:val="16"/>
              </w:rPr>
              <w:t>14.</w:t>
            </w:r>
          </w:p>
        </w:tc>
        <w:tc>
          <w:tcPr>
            <w:tcW w:w="9285" w:type="dxa"/>
            <w:gridSpan w:val="11"/>
            <w:tcBorders>
              <w:top w:val="single" w:sz="6" w:space="0" w:color="auto"/>
              <w:bottom w:val="single" w:sz="6" w:space="0" w:color="auto"/>
            </w:tcBorders>
          </w:tcPr>
          <w:p w:rsidR="0002724D" w:rsidRDefault="00306F68" w:rsidP="00AA52C6">
            <w:pPr>
              <w:spacing w:line="204" w:lineRule="auto"/>
              <w:rPr>
                <w:sz w:val="15"/>
                <w:szCs w:val="15"/>
              </w:rPr>
            </w:pPr>
            <w:r w:rsidRPr="0002724D">
              <w:rPr>
                <w:caps/>
                <w:noProof/>
                <w:sz w:val="15"/>
                <w:szCs w:val="15"/>
              </w:rPr>
              <w:pict>
                <v:group id="_x0000_s1494" alt="" style="position:absolute;margin-left:436.8pt;margin-top:1.3pt;width:84.85pt;height:13.9pt;z-index:62;mso-position-horizontal-relative:text;mso-position-vertical-relative:text" coordorigin="9241,4548" coordsize="1762,278">
                  <v:group id="_x0000_s1495" alt="" style="position:absolute;left:9885;top:4548;width:285;height:278" coordorigin="10082,12928" coordsize="285,278">
                    <v:rect id="_x0000_s1496" alt="" style="position:absolute;left:10082;top:12928;width:143;height:278" filled="f"/>
                    <v:rect id="_x0000_s1497" alt="" style="position:absolute;left:10224;top:12928;width:143;height:278" filled="f"/>
                  </v:group>
                  <v:group id="_x0000_s1498" alt="" style="position:absolute;left:10237;top:4548;width:285;height:278" coordorigin="10508,12928" coordsize="285,278">
                    <v:rect id="_x0000_s1499" alt="" style="position:absolute;left:10508;top:12928;width:143;height:278" filled="f"/>
                    <v:rect id="_x0000_s1500" alt="" style="position:absolute;left:10650;top:12928;width:143;height:278" filled="f"/>
                  </v:group>
                  <v:group id="_x0000_s1501" alt="" style="position:absolute;left:10576;top:4548;width:427;height:278" coordorigin="10934,12928" coordsize="427,278">
                    <v:rect id="_x0000_s1502" alt="" style="position:absolute;left:10934;top:12928;width:143;height:278" filled="f"/>
                    <v:group id="_x0000_s1503" alt="" style="position:absolute;left:11076;top:12928;width:285;height:278" coordsize="20000,20000">
                      <v:rect id="_x0000_s1504" alt="" style="position:absolute;width:10036;height:20000" filled="f"/>
                      <v:rect id="_x0000_s1505" alt="" style="position:absolute;left:9964;width:10036;height:20000;mso-wrap-style:square;v-text-anchor:top" filled="f">
                        <v:textbox style="mso-next-textbox:#_x0000_s1505" inset="1pt,1pt,1pt,1pt">
                          <w:txbxContent>
                            <w:p w:rsidR="00157057" w:rsidRDefault="00157057" w:rsidP="00157057">
                              <w:r>
                                <w:rPr>
                                  <w:sz w:val="18"/>
                                </w:rPr>
                                <w:t>/</w:t>
                              </w:r>
                            </w:p>
                          </w:txbxContent>
                        </v:textbox>
                      </v:rect>
                    </v:group>
                  </v:group>
                  <v:group id="_x0000_s1506" alt="" style="position:absolute;left:9241;top:4548;width:285;height:278" coordorigin="10082,12928" coordsize="285,278">
                    <v:rect id="_x0000_s1507" alt="" style="position:absolute;left:10082;top:12928;width:143;height:278" filled="f"/>
                    <v:rect id="_x0000_s1508" alt="" style="position:absolute;left:10224;top:12928;width:143;height:278" filled="f"/>
                  </v:group>
                  <v:group id="_x0000_s1509" alt="" style="position:absolute;left:9561;top:4548;width:285;height:278" coordorigin="10082,12928" coordsize="285,278">
                    <v:rect id="_x0000_s1510" alt="" style="position:absolute;left:10082;top:12928;width:143;height:278" filled="f"/>
                    <v:rect id="_x0000_s1511" alt="" style="position:absolute;left:10224;top:12928;width:143;height:278" filled="f"/>
                  </v:group>
                </v:group>
              </w:pict>
            </w:r>
            <w:r w:rsidR="00AA52C6" w:rsidRPr="0002724D">
              <w:rPr>
                <w:rFonts w:ascii="PT Astra Serif" w:hAnsi="PT Astra Serif"/>
                <w:sz w:val="15"/>
                <w:szCs w:val="15"/>
              </w:rPr>
              <w:t xml:space="preserve">РАНЕЕ СОВЕРШАВШИМ </w:t>
            </w:r>
            <w:r w:rsidR="00AA52C6" w:rsidRPr="0002724D">
              <w:rPr>
                <w:sz w:val="15"/>
                <w:szCs w:val="15"/>
              </w:rPr>
              <w:t xml:space="preserve">ПРЕСТУПЛЕНИЕ (01), в т.ч. в составе организованной группы (02), преступного сообщества </w:t>
            </w:r>
          </w:p>
          <w:p w:rsidR="0002724D" w:rsidRDefault="00AA52C6" w:rsidP="00AA52C6">
            <w:pPr>
              <w:spacing w:line="204" w:lineRule="auto"/>
              <w:rPr>
                <w:sz w:val="15"/>
                <w:szCs w:val="15"/>
              </w:rPr>
            </w:pPr>
            <w:r w:rsidRPr="0002724D">
              <w:rPr>
                <w:sz w:val="15"/>
                <w:szCs w:val="15"/>
              </w:rPr>
              <w:t xml:space="preserve">(организации) (04), на транспорте (03), убийство (05), умышленное причинение тяжкого вреда здоровью (06), насильственные </w:t>
            </w:r>
          </w:p>
          <w:p w:rsidR="007D661C" w:rsidRPr="0002724D" w:rsidRDefault="00AA52C6" w:rsidP="00AA52C6">
            <w:pPr>
              <w:spacing w:line="204" w:lineRule="auto"/>
              <w:rPr>
                <w:sz w:val="15"/>
                <w:szCs w:val="15"/>
              </w:rPr>
            </w:pPr>
            <w:r w:rsidRPr="0002724D">
              <w:rPr>
                <w:sz w:val="15"/>
                <w:szCs w:val="15"/>
              </w:rPr>
              <w:t xml:space="preserve">действия сексуального характера (07), изнасилование (08), связанное с незаконным оборотом наркотиков (09); освобожденным </w:t>
            </w:r>
          </w:p>
          <w:p w:rsidR="0002724D" w:rsidRDefault="00AA52C6" w:rsidP="00AA52C6">
            <w:pPr>
              <w:spacing w:line="204" w:lineRule="auto"/>
              <w:rPr>
                <w:sz w:val="15"/>
                <w:szCs w:val="15"/>
              </w:rPr>
            </w:pPr>
            <w:r w:rsidRPr="0002724D">
              <w:rPr>
                <w:sz w:val="15"/>
                <w:szCs w:val="15"/>
              </w:rPr>
              <w:t xml:space="preserve">от уголовной ответственности по ст. 78.1 УК РФ (уголовное преследование прекращено по 28.2 УПК РФ) (10), от отбытия наказания: </w:t>
            </w:r>
          </w:p>
          <w:p w:rsidR="00AA52C6" w:rsidRPr="007210A9" w:rsidRDefault="00AA52C6" w:rsidP="00AA52C6">
            <w:pPr>
              <w:spacing w:line="204" w:lineRule="auto"/>
              <w:rPr>
                <w:caps/>
                <w:sz w:val="16"/>
              </w:rPr>
            </w:pPr>
            <w:r w:rsidRPr="0002724D">
              <w:rPr>
                <w:sz w:val="15"/>
                <w:szCs w:val="15"/>
              </w:rPr>
              <w:t>в связи с помилованием (11), по ч. 2 ст. 80.2 УК РФ (12); судимость погашена по ч. 3.1 ст. 86 УК РФ (13)</w:t>
            </w:r>
          </w:p>
        </w:tc>
        <w:tc>
          <w:tcPr>
            <w:tcW w:w="1313" w:type="dxa"/>
            <w:gridSpan w:val="3"/>
            <w:tcBorders>
              <w:left w:val="nil"/>
            </w:tcBorders>
          </w:tcPr>
          <w:p w:rsidR="0002724D" w:rsidRDefault="0002724D" w:rsidP="0002724D">
            <w:pPr>
              <w:spacing w:before="120"/>
              <w:ind w:right="870"/>
              <w:rPr>
                <w:caps/>
                <w:sz w:val="10"/>
                <w:szCs w:val="10"/>
              </w:rPr>
            </w:pPr>
          </w:p>
          <w:p w:rsidR="00AA52C6" w:rsidRPr="007210A9" w:rsidRDefault="00AA52C6" w:rsidP="0002724D">
            <w:pPr>
              <w:spacing w:before="120"/>
              <w:ind w:right="870"/>
              <w:rPr>
                <w:caps/>
                <w:sz w:val="16"/>
              </w:rPr>
            </w:pPr>
            <w:r w:rsidRPr="007210A9">
              <w:rPr>
                <w:caps/>
                <w:sz w:val="16"/>
              </w:rPr>
              <w:t>14</w:t>
            </w:r>
          </w:p>
        </w:tc>
      </w:tr>
      <w:tr w:rsidR="0025465E" w:rsidRPr="007210A9" w:rsidTr="0053022F">
        <w:tblPrEx>
          <w:tblCellMar>
            <w:top w:w="0" w:type="dxa"/>
            <w:bottom w:w="0" w:type="dxa"/>
          </w:tblCellMar>
        </w:tblPrEx>
        <w:trPr>
          <w:trHeight w:hRule="exact" w:val="972"/>
        </w:trPr>
        <w:tc>
          <w:tcPr>
            <w:tcW w:w="335" w:type="dxa"/>
            <w:tcBorders>
              <w:top w:val="single" w:sz="6" w:space="0" w:color="auto"/>
              <w:bottom w:val="single" w:sz="6" w:space="0" w:color="auto"/>
            </w:tcBorders>
          </w:tcPr>
          <w:p w:rsidR="0025465E" w:rsidRPr="007210A9" w:rsidRDefault="005010AD" w:rsidP="005010AD">
            <w:pPr>
              <w:spacing w:before="40"/>
              <w:ind w:left="-57" w:right="-57"/>
              <w:jc w:val="center"/>
              <w:rPr>
                <w:b/>
                <w:noProof/>
                <w:sz w:val="16"/>
              </w:rPr>
            </w:pPr>
            <w:r w:rsidRPr="007210A9">
              <w:rPr>
                <w:b/>
                <w:noProof/>
                <w:sz w:val="16"/>
              </w:rPr>
              <w:t>15.</w:t>
            </w:r>
          </w:p>
        </w:tc>
        <w:tc>
          <w:tcPr>
            <w:tcW w:w="8879" w:type="dxa"/>
            <w:gridSpan w:val="9"/>
            <w:tcBorders>
              <w:top w:val="single" w:sz="4" w:space="0" w:color="auto"/>
              <w:bottom w:val="nil"/>
            </w:tcBorders>
            <w:vAlign w:val="center"/>
          </w:tcPr>
          <w:p w:rsidR="0025465E" w:rsidRPr="0053022F" w:rsidRDefault="0025465E" w:rsidP="0002724D">
            <w:pPr>
              <w:spacing w:line="192" w:lineRule="auto"/>
              <w:ind w:right="-125"/>
              <w:rPr>
                <w:sz w:val="15"/>
                <w:szCs w:val="15"/>
              </w:rPr>
            </w:pPr>
            <w:r w:rsidRPr="0053022F">
              <w:rPr>
                <w:sz w:val="15"/>
                <w:szCs w:val="15"/>
              </w:rPr>
              <w:t>РАНЕЕ СУДИМЫМ: один раз (10</w:t>
            </w:r>
            <w:r w:rsidR="00B409E6" w:rsidRPr="0053022F">
              <w:rPr>
                <w:sz w:val="15"/>
                <w:szCs w:val="15"/>
              </w:rPr>
              <w:t>0</w:t>
            </w:r>
            <w:r w:rsidRPr="0053022F">
              <w:rPr>
                <w:sz w:val="15"/>
                <w:szCs w:val="15"/>
              </w:rPr>
              <w:t>), два и более раза (20</w:t>
            </w:r>
            <w:r w:rsidR="00B409E6" w:rsidRPr="0053022F">
              <w:rPr>
                <w:sz w:val="15"/>
                <w:szCs w:val="15"/>
              </w:rPr>
              <w:t>0</w:t>
            </w:r>
            <w:r w:rsidRPr="0053022F">
              <w:rPr>
                <w:sz w:val="15"/>
                <w:szCs w:val="15"/>
              </w:rPr>
              <w:t>);за аналогичное преступление (</w:t>
            </w:r>
            <w:r w:rsidR="00B409E6" w:rsidRPr="0053022F">
              <w:rPr>
                <w:sz w:val="15"/>
                <w:szCs w:val="15"/>
              </w:rPr>
              <w:t>0</w:t>
            </w:r>
            <w:r w:rsidRPr="0053022F">
              <w:rPr>
                <w:sz w:val="15"/>
                <w:szCs w:val="15"/>
              </w:rPr>
              <w:t>01), за хищение (</w:t>
            </w:r>
            <w:r w:rsidR="00B409E6" w:rsidRPr="0053022F">
              <w:rPr>
                <w:sz w:val="15"/>
                <w:szCs w:val="15"/>
              </w:rPr>
              <w:t>0</w:t>
            </w:r>
            <w:r w:rsidRPr="0053022F">
              <w:rPr>
                <w:sz w:val="15"/>
                <w:szCs w:val="15"/>
              </w:rPr>
              <w:t>02), за вымогательство (</w:t>
            </w:r>
            <w:r w:rsidR="00B409E6" w:rsidRPr="0053022F">
              <w:rPr>
                <w:sz w:val="15"/>
                <w:szCs w:val="15"/>
              </w:rPr>
              <w:t>0</w:t>
            </w:r>
            <w:r w:rsidRPr="0053022F">
              <w:rPr>
                <w:sz w:val="15"/>
                <w:szCs w:val="15"/>
              </w:rPr>
              <w:t>03),  за незаконное предпринимательство (</w:t>
            </w:r>
            <w:r w:rsidR="00B409E6" w:rsidRPr="0053022F">
              <w:rPr>
                <w:sz w:val="15"/>
                <w:szCs w:val="15"/>
              </w:rPr>
              <w:t>0</w:t>
            </w:r>
            <w:r w:rsidRPr="0053022F">
              <w:rPr>
                <w:sz w:val="15"/>
                <w:szCs w:val="15"/>
              </w:rPr>
              <w:t>04), за незаконную банковскую деятельность (</w:t>
            </w:r>
            <w:r w:rsidR="00B409E6" w:rsidRPr="0053022F">
              <w:rPr>
                <w:sz w:val="15"/>
                <w:szCs w:val="15"/>
              </w:rPr>
              <w:t>0</w:t>
            </w:r>
            <w:r w:rsidRPr="0053022F">
              <w:rPr>
                <w:sz w:val="15"/>
                <w:szCs w:val="15"/>
              </w:rPr>
              <w:t>05), приобретение (</w:t>
            </w:r>
            <w:r w:rsidR="00B409E6" w:rsidRPr="0053022F">
              <w:rPr>
                <w:sz w:val="15"/>
                <w:szCs w:val="15"/>
              </w:rPr>
              <w:t>0</w:t>
            </w:r>
            <w:r w:rsidRPr="0053022F">
              <w:rPr>
                <w:sz w:val="15"/>
                <w:szCs w:val="15"/>
              </w:rPr>
              <w:t>06), сбыт (</w:t>
            </w:r>
            <w:r w:rsidR="00B409E6" w:rsidRPr="0053022F">
              <w:rPr>
                <w:sz w:val="15"/>
                <w:szCs w:val="15"/>
              </w:rPr>
              <w:t>0</w:t>
            </w:r>
            <w:r w:rsidRPr="0053022F">
              <w:rPr>
                <w:sz w:val="15"/>
                <w:szCs w:val="15"/>
              </w:rPr>
              <w:t>07) имущества, заведомо добытого преступным путем, изготовление поддельных денег и ценных бумаг (0</w:t>
            </w:r>
            <w:r w:rsidR="00B409E6" w:rsidRPr="0053022F">
              <w:rPr>
                <w:sz w:val="15"/>
                <w:szCs w:val="15"/>
              </w:rPr>
              <w:t>0</w:t>
            </w:r>
            <w:r w:rsidRPr="0053022F">
              <w:rPr>
                <w:sz w:val="15"/>
                <w:szCs w:val="15"/>
              </w:rPr>
              <w:t>8), уклонение от уплаты налога (</w:t>
            </w:r>
            <w:r w:rsidR="00B409E6" w:rsidRPr="0053022F">
              <w:rPr>
                <w:sz w:val="15"/>
                <w:szCs w:val="15"/>
              </w:rPr>
              <w:t>0</w:t>
            </w:r>
            <w:r w:rsidRPr="0053022F">
              <w:rPr>
                <w:sz w:val="15"/>
                <w:szCs w:val="15"/>
              </w:rPr>
              <w:t>09)</w:t>
            </w:r>
            <w:r w:rsidR="00B409E6" w:rsidRPr="0053022F">
              <w:rPr>
                <w:sz w:val="15"/>
                <w:szCs w:val="15"/>
              </w:rPr>
              <w:t xml:space="preserve"> за преступление, связанное с незаконным оборотом наркотиков (011), за преступление против половой неприкосновенности несовершеннолетнего (012)</w:t>
            </w:r>
            <w:r w:rsidR="00630930" w:rsidRPr="0053022F">
              <w:rPr>
                <w:sz w:val="15"/>
                <w:szCs w:val="15"/>
              </w:rPr>
              <w:t>, состоявшим под административным надзором (013)</w:t>
            </w:r>
            <w:r w:rsidR="00933486" w:rsidRPr="0053022F">
              <w:rPr>
                <w:b/>
                <w:sz w:val="15"/>
                <w:szCs w:val="15"/>
              </w:rPr>
              <w:t xml:space="preserve">, </w:t>
            </w:r>
            <w:r w:rsidR="0053022F" w:rsidRPr="0053022F">
              <w:rPr>
                <w:rFonts w:ascii="PT Astra Serif" w:hAnsi="PT Astra Serif"/>
                <w:b/>
                <w:i/>
                <w:sz w:val="15"/>
                <w:szCs w:val="15"/>
              </w:rPr>
              <w:t>срок течения которого приостановлен (016), в т. ч. в случае: объявления лица в розыск (017), призыва или заключения контракта (018);</w:t>
            </w:r>
            <w:r w:rsidR="0053022F" w:rsidRPr="0053022F">
              <w:rPr>
                <w:sz w:val="15"/>
                <w:szCs w:val="15"/>
              </w:rPr>
              <w:t xml:space="preserve"> </w:t>
            </w:r>
            <w:r w:rsidR="00933486" w:rsidRPr="0053022F">
              <w:rPr>
                <w:b/>
                <w:sz w:val="15"/>
                <w:szCs w:val="15"/>
              </w:rPr>
              <w:t>состоявшим на профилактическом учете (014), ПДН (015)</w:t>
            </w:r>
          </w:p>
        </w:tc>
        <w:tc>
          <w:tcPr>
            <w:tcW w:w="1719" w:type="dxa"/>
            <w:gridSpan w:val="5"/>
          </w:tcPr>
          <w:p w:rsidR="0025465E" w:rsidRPr="0002724D" w:rsidRDefault="00306F68" w:rsidP="008668CA">
            <w:pPr>
              <w:spacing w:before="200"/>
              <w:ind w:left="-113" w:right="868"/>
              <w:rPr>
                <w:caps/>
                <w:sz w:val="16"/>
              </w:rPr>
            </w:pPr>
            <w:r w:rsidRPr="0002724D">
              <w:rPr>
                <w:b/>
                <w:noProof/>
              </w:rPr>
              <w:pict>
                <v:group id="_x0000_s1490" alt="" style="position:absolute;left:0;text-align:left;margin-left:26.8pt;margin-top:9.05pt;width:21.2pt;height:14.25pt;z-index:67;mso-position-horizontal-relative:text;mso-position-vertical-relative:text" coordsize="20000,20000">
                  <v:rect id="_x0000_s1491" alt="" style="position:absolute;left:13254;width:6746;height:20000" filled="f"/>
                  <v:rect id="_x0000_s1492" alt="" style="position:absolute;left:6698;width:6746;height:20000" filled="f"/>
                  <v:rect id="_x0000_s1493" alt="" style="position:absolute;width:6746;height:20000" filled="f"/>
                </v:group>
              </w:pict>
            </w:r>
            <w:r w:rsidRPr="0002724D">
              <w:rPr>
                <w:b/>
                <w:noProof/>
              </w:rPr>
              <w:pict>
                <v:group id="_x0000_s1486" alt="" style="position:absolute;left:0;text-align:left;margin-left:3.6pt;margin-top:8.95pt;width:21.2pt;height:14.25pt;z-index:66;mso-position-horizontal-relative:text;mso-position-vertical-relative:text" coordsize="20000,20000">
                  <v:rect id="_x0000_s1487" alt="" style="position:absolute;left:13254;width:6746;height:20000" filled="f"/>
                  <v:rect id="_x0000_s1488" alt="" style="position:absolute;left:6698;width:6746;height:20000" filled="f"/>
                  <v:rect id="_x0000_s1489" alt="" style="position:absolute;width:6746;height:20000" filled="f"/>
                </v:group>
              </w:pict>
            </w:r>
            <w:r w:rsidRPr="0002724D">
              <w:rPr>
                <w:b/>
                <w:noProof/>
              </w:rPr>
              <w:pict>
                <v:group id="_x0000_s1481" alt="" style="position:absolute;left:0;text-align:left;margin-left:50.15pt;margin-top:8.85pt;width:28.45pt;height:14.25pt;z-index:65;mso-position-horizontal-relative:text;mso-position-vertical-relative:text" coordorigin="3" coordsize="19996,20000">
                  <v:rect id="_x0000_s1482" alt="" style="position:absolute;left:9983;width:5026;height:20000" filled="f"/>
                  <v:rect id="_x0000_s1483" alt="" style="position:absolute;left:4993;width:5026;height:20000" filled="f"/>
                  <v:rect id="_x0000_s1484" alt="" style="position:absolute;left:3;width:5026;height:20000" filled="f"/>
                  <v:rect id="_x0000_s1485" alt="" style="position:absolute;left:14973;width:5026;height:20000;mso-wrap-style:square;v-text-anchor:top" filled="f">
                    <v:textbox style="mso-next-textbox:#_x0000_s1485" inset="1pt,1pt,1pt,1pt">
                      <w:txbxContent>
                        <w:p w:rsidR="00B409E6" w:rsidRDefault="00B409E6" w:rsidP="00B409E6">
                          <w:pPr>
                            <w:jc w:val="center"/>
                          </w:pPr>
                          <w:r>
                            <w:rPr>
                              <w:sz w:val="18"/>
                            </w:rPr>
                            <w:t>/</w:t>
                          </w:r>
                        </w:p>
                      </w:txbxContent>
                    </v:textbox>
                  </v:rect>
                </v:group>
              </w:pict>
            </w:r>
            <w:r w:rsidRPr="0002724D">
              <w:rPr>
                <w:b/>
                <w:noProof/>
              </w:rPr>
              <w:pict>
                <v:group id="_x0000_s1478" alt="" style="position:absolute;left:0;text-align:left;margin-left:61pt;margin-top:46.8pt;width:14.25pt;height:14.25pt;z-index:13;mso-position-horizontal-relative:text;mso-position-vertical-relative:text" coordsize="20000,20000">
                  <v:rect id="_x0000_s1479" alt="" style="position:absolute;width:10035;height:20000" filled="f"/>
                  <v:rect id="_x0000_s1480" alt="" style="position:absolute;left:9965;width:10035;height:20000;mso-wrap-style:square;v-text-anchor:top" filled="f">
                    <v:textbox style="mso-next-textbox:#_x0000_s1480" inset="1pt,1pt,1pt,1pt">
                      <w:txbxContent>
                        <w:p w:rsidR="0025465E" w:rsidRDefault="0025465E">
                          <w:pPr>
                            <w:jc w:val="center"/>
                          </w:pPr>
                          <w:r>
                            <w:rPr>
                              <w:sz w:val="18"/>
                            </w:rPr>
                            <w:t>/</w:t>
                          </w:r>
                        </w:p>
                      </w:txbxContent>
                    </v:textbox>
                  </v:rect>
                </v:group>
              </w:pict>
            </w:r>
            <w:r w:rsidR="0025465E" w:rsidRPr="0002724D">
              <w:rPr>
                <w:caps/>
                <w:sz w:val="16"/>
              </w:rPr>
              <w:t>15</w:t>
            </w:r>
          </w:p>
        </w:tc>
      </w:tr>
      <w:tr w:rsidR="0025465E" w:rsidRPr="007210A9" w:rsidTr="0002724D">
        <w:tblPrEx>
          <w:tblCellMar>
            <w:top w:w="0" w:type="dxa"/>
            <w:bottom w:w="0" w:type="dxa"/>
          </w:tblCellMar>
        </w:tblPrEx>
        <w:trPr>
          <w:trHeight w:hRule="exact" w:val="192"/>
        </w:trPr>
        <w:tc>
          <w:tcPr>
            <w:tcW w:w="335" w:type="dxa"/>
            <w:tcBorders>
              <w:top w:val="single" w:sz="6" w:space="0" w:color="auto"/>
              <w:bottom w:val="single" w:sz="6" w:space="0" w:color="auto"/>
            </w:tcBorders>
          </w:tcPr>
          <w:p w:rsidR="0025465E" w:rsidRPr="007210A9" w:rsidRDefault="005010AD" w:rsidP="00B46162">
            <w:pPr>
              <w:ind w:left="-57" w:right="-57"/>
              <w:jc w:val="center"/>
              <w:rPr>
                <w:b/>
                <w:noProof/>
                <w:sz w:val="16"/>
              </w:rPr>
            </w:pPr>
            <w:r w:rsidRPr="007210A9">
              <w:rPr>
                <w:b/>
                <w:noProof/>
                <w:sz w:val="16"/>
              </w:rPr>
              <w:t>16.</w:t>
            </w:r>
          </w:p>
        </w:tc>
        <w:tc>
          <w:tcPr>
            <w:tcW w:w="8171" w:type="dxa"/>
            <w:gridSpan w:val="6"/>
            <w:tcBorders>
              <w:top w:val="single" w:sz="6" w:space="0" w:color="auto"/>
              <w:bottom w:val="single" w:sz="6" w:space="0" w:color="auto"/>
            </w:tcBorders>
          </w:tcPr>
          <w:p w:rsidR="0025465E" w:rsidRPr="007210A9" w:rsidRDefault="0025465E" w:rsidP="00A4086E">
            <w:pPr>
              <w:ind w:left="176" w:right="-108" w:hanging="176"/>
              <w:jc w:val="both"/>
              <w:rPr>
                <w:sz w:val="16"/>
              </w:rPr>
            </w:pPr>
            <w:r w:rsidRPr="007210A9">
              <w:rPr>
                <w:sz w:val="16"/>
              </w:rPr>
              <w:t>РЕЦИДИВ ПРЕСТУПЛЕНИЯ (1), опасный (2), особо опасный (3)</w:t>
            </w:r>
          </w:p>
        </w:tc>
        <w:tc>
          <w:tcPr>
            <w:tcW w:w="2427" w:type="dxa"/>
            <w:gridSpan w:val="8"/>
          </w:tcPr>
          <w:p w:rsidR="0025465E" w:rsidRPr="007210A9" w:rsidRDefault="0025465E">
            <w:pPr>
              <w:ind w:left="1043" w:right="301"/>
              <w:rPr>
                <w:caps/>
                <w:sz w:val="16"/>
              </w:rPr>
            </w:pPr>
            <w:r w:rsidRPr="007210A9">
              <w:rPr>
                <w:caps/>
                <w:sz w:val="16"/>
              </w:rPr>
              <w:t xml:space="preserve">          16</w:t>
            </w:r>
          </w:p>
        </w:tc>
      </w:tr>
      <w:tr w:rsidR="0025465E" w:rsidRPr="007210A9" w:rsidTr="0002724D">
        <w:tblPrEx>
          <w:tblCellMar>
            <w:top w:w="0" w:type="dxa"/>
            <w:bottom w:w="0" w:type="dxa"/>
          </w:tblCellMar>
        </w:tblPrEx>
        <w:trPr>
          <w:trHeight w:hRule="exact" w:val="348"/>
        </w:trPr>
        <w:tc>
          <w:tcPr>
            <w:tcW w:w="335" w:type="dxa"/>
            <w:tcBorders>
              <w:top w:val="single" w:sz="6" w:space="0" w:color="auto"/>
              <w:bottom w:val="single" w:sz="6" w:space="0" w:color="auto"/>
            </w:tcBorders>
          </w:tcPr>
          <w:p w:rsidR="0025465E" w:rsidRPr="007210A9" w:rsidRDefault="005010AD" w:rsidP="005010AD">
            <w:pPr>
              <w:spacing w:before="40"/>
              <w:ind w:left="-57" w:right="-57"/>
              <w:jc w:val="center"/>
              <w:rPr>
                <w:b/>
                <w:noProof/>
                <w:sz w:val="16"/>
              </w:rPr>
            </w:pPr>
            <w:r w:rsidRPr="007210A9">
              <w:rPr>
                <w:b/>
                <w:noProof/>
                <w:sz w:val="16"/>
              </w:rPr>
              <w:t>17.</w:t>
            </w:r>
          </w:p>
        </w:tc>
        <w:tc>
          <w:tcPr>
            <w:tcW w:w="8171" w:type="dxa"/>
            <w:gridSpan w:val="6"/>
            <w:tcBorders>
              <w:top w:val="single" w:sz="6" w:space="0" w:color="auto"/>
              <w:bottom w:val="single" w:sz="6" w:space="0" w:color="auto"/>
            </w:tcBorders>
            <w:vAlign w:val="center"/>
          </w:tcPr>
          <w:p w:rsidR="0025465E" w:rsidRPr="0053022F" w:rsidRDefault="0025465E" w:rsidP="004B42E9">
            <w:pPr>
              <w:spacing w:line="192" w:lineRule="auto"/>
              <w:rPr>
                <w:sz w:val="16"/>
              </w:rPr>
            </w:pPr>
            <w:r w:rsidRPr="007210A9">
              <w:rPr>
                <w:sz w:val="16"/>
              </w:rPr>
              <w:t xml:space="preserve">ОБВИНЯЕМЫМ с мерой пресечения, не </w:t>
            </w:r>
            <w:r w:rsidRPr="0053022F">
              <w:rPr>
                <w:sz w:val="16"/>
              </w:rPr>
              <w:t>связанной с содержанием под стражей (1), лицом, находящимся</w:t>
            </w:r>
          </w:p>
          <w:p w:rsidR="0025465E" w:rsidRPr="007210A9" w:rsidRDefault="0025465E" w:rsidP="0053022F">
            <w:pPr>
              <w:spacing w:line="192" w:lineRule="auto"/>
              <w:rPr>
                <w:sz w:val="16"/>
              </w:rPr>
            </w:pPr>
            <w:r w:rsidRPr="0053022F">
              <w:rPr>
                <w:sz w:val="16"/>
              </w:rPr>
              <w:t>в розыске (2),  в т.ч. федеральном (3), международном (4)</w:t>
            </w:r>
            <w:r w:rsidR="0053022F" w:rsidRPr="0053022F">
              <w:rPr>
                <w:b/>
                <w:i/>
                <w:sz w:val="16"/>
              </w:rPr>
              <w:t>; состоявшим на учете в ПДН (5)</w:t>
            </w:r>
          </w:p>
        </w:tc>
        <w:tc>
          <w:tcPr>
            <w:tcW w:w="2427" w:type="dxa"/>
            <w:gridSpan w:val="8"/>
          </w:tcPr>
          <w:p w:rsidR="0025465E" w:rsidRPr="007210A9" w:rsidRDefault="00306F68">
            <w:pPr>
              <w:spacing w:before="120"/>
              <w:ind w:left="-57" w:right="870"/>
              <w:jc w:val="right"/>
              <w:rPr>
                <w:caps/>
                <w:sz w:val="16"/>
              </w:rPr>
            </w:pPr>
            <w:r w:rsidRPr="007210A9">
              <w:rPr>
                <w:caps/>
                <w:noProof/>
                <w:sz w:val="16"/>
              </w:rPr>
              <w:pict>
                <v:group id="_x0000_s1472" alt="" style="position:absolute;left:0;text-align:left;margin-left:69.55pt;margin-top:8.85pt;width:42.65pt;height:14.25pt;z-index:14;mso-position-horizontal-relative:text;mso-position-vertical-relative:text" coordorigin="-2" coordsize="20003,20000">
                  <v:group id="_x0000_s1473" alt="" style="position:absolute;left:13318;width:6683;height:20000" coordsize="20003,20000">
                    <v:rect id="_x0000_s1474" alt="" style="position:absolute;width:10036;height:20000" filled="f"/>
                    <v:rect id="_x0000_s1475" alt="" style="position:absolute;left:9967;width:10036;height:20000;mso-wrap-style:square;v-text-anchor:top" filled="f">
                      <v:textbox style="mso-next-textbox:#_x0000_s1475" inset="1pt,1pt,1pt,1pt">
                        <w:txbxContent>
                          <w:p w:rsidR="0025465E" w:rsidRDefault="0025465E">
                            <w:pPr>
                              <w:jc w:val="center"/>
                            </w:pPr>
                            <w:r>
                              <w:rPr>
                                <w:sz w:val="18"/>
                              </w:rPr>
                              <w:t>/</w:t>
                            </w:r>
                          </w:p>
                        </w:txbxContent>
                      </v:textbox>
                    </v:rect>
                  </v:group>
                  <v:rect id="_x0000_s1476" alt="" style="position:absolute;left:6658;width:3354;height:20000" filled="f"/>
                  <v:rect id="_x0000_s1477" alt="" style="position:absolute;left:-2;width:3354;height:20000" filled="f"/>
                </v:group>
              </w:pict>
            </w:r>
            <w:r w:rsidR="0025465E" w:rsidRPr="007210A9">
              <w:rPr>
                <w:caps/>
                <w:sz w:val="16"/>
              </w:rPr>
              <w:t>17</w:t>
            </w:r>
          </w:p>
        </w:tc>
      </w:tr>
      <w:tr w:rsidR="0025465E" w:rsidRPr="007210A9" w:rsidTr="0002724D">
        <w:tblPrEx>
          <w:tblCellMar>
            <w:top w:w="0" w:type="dxa"/>
            <w:bottom w:w="0" w:type="dxa"/>
          </w:tblCellMar>
        </w:tblPrEx>
        <w:trPr>
          <w:trHeight w:hRule="exact" w:val="557"/>
        </w:trPr>
        <w:tc>
          <w:tcPr>
            <w:tcW w:w="335" w:type="dxa"/>
            <w:tcBorders>
              <w:top w:val="single" w:sz="6" w:space="0" w:color="auto"/>
              <w:bottom w:val="nil"/>
            </w:tcBorders>
          </w:tcPr>
          <w:p w:rsidR="0025465E" w:rsidRPr="007210A9" w:rsidRDefault="00306F68" w:rsidP="005010AD">
            <w:pPr>
              <w:spacing w:before="320"/>
              <w:ind w:left="-57" w:right="-57"/>
              <w:jc w:val="center"/>
              <w:rPr>
                <w:b/>
                <w:noProof/>
                <w:sz w:val="16"/>
              </w:rPr>
            </w:pPr>
            <w:r w:rsidRPr="007210A9">
              <w:rPr>
                <w:b/>
                <w:noProof/>
                <w:sz w:val="16"/>
              </w:rPr>
              <w:pict>
                <v:group id="_x0000_s1464" alt="" style="position:absolute;left:0;text-align:left;margin-left:421.45pt;margin-top:7.1pt;width:56.85pt;height:14.25pt;z-index:10;mso-position-horizontal-relative:text;mso-position-vertical-relative:text" coordorigin="5" coordsize="19994,20000" o:allowincell="f">
                  <v:rect id="_x0000_s1465" alt="" style="position:absolute;left:14987;width:2515;height:20000" filled="f"/>
                  <v:rect id="_x0000_s1466" alt="" style="position:absolute;left:12490;width:2515;height:20000" filled="f"/>
                  <v:rect id="_x0000_s1467" alt="" style="position:absolute;left:9993;width:2515;height:20000" filled="f"/>
                  <v:rect id="_x0000_s1468" alt="" style="position:absolute;left:17484;width:2515;height:20000;mso-wrap-style:square;v-text-anchor:top" filled="f">
                    <v:textbox style="mso-next-textbox:#_x0000_s1468" inset="1pt,1pt,1pt,1pt">
                      <w:txbxContent>
                        <w:p w:rsidR="0025465E" w:rsidRDefault="0025465E">
                          <w:pPr>
                            <w:jc w:val="center"/>
                          </w:pPr>
                          <w:r>
                            <w:rPr>
                              <w:sz w:val="18"/>
                            </w:rPr>
                            <w:t>/</w:t>
                          </w:r>
                        </w:p>
                      </w:txbxContent>
                    </v:textbox>
                  </v:rect>
                  <v:rect id="_x0000_s1469" alt="" style="position:absolute;left:4999;width:2514;height:20000" filled="f"/>
                  <v:rect id="_x0000_s1470" alt="" style="position:absolute;left:2502;width:2515;height:20000" filled="f"/>
                  <v:rect id="_x0000_s1471" alt="" style="position:absolute;left:5;width:2515;height:20000" filled="f"/>
                </v:group>
              </w:pict>
            </w:r>
            <w:r w:rsidR="005010AD" w:rsidRPr="007210A9">
              <w:rPr>
                <w:b/>
                <w:noProof/>
                <w:sz w:val="16"/>
              </w:rPr>
              <w:t>18.</w:t>
            </w:r>
          </w:p>
        </w:tc>
        <w:tc>
          <w:tcPr>
            <w:tcW w:w="8171" w:type="dxa"/>
            <w:gridSpan w:val="6"/>
            <w:tcBorders>
              <w:top w:val="single" w:sz="6" w:space="0" w:color="auto"/>
              <w:bottom w:val="nil"/>
            </w:tcBorders>
          </w:tcPr>
          <w:p w:rsidR="0025465E" w:rsidRPr="007210A9" w:rsidRDefault="0025465E">
            <w:pPr>
              <w:spacing w:line="216" w:lineRule="auto"/>
              <w:ind w:right="-108"/>
              <w:jc w:val="center"/>
              <w:rPr>
                <w:b/>
                <w:sz w:val="16"/>
              </w:rPr>
            </w:pPr>
            <w:r w:rsidRPr="007210A9">
              <w:rPr>
                <w:b/>
                <w:sz w:val="16"/>
              </w:rPr>
              <w:t>ХАРАКТЕРИСТИКА ЛИЦА (ЛИЦ), СОВЕРШИВШЕГО ПРЕСТУПЛЕНИЕ, ПО МЕСТУ ПРОЖИВАНИЯ,</w:t>
            </w:r>
          </w:p>
          <w:p w:rsidR="0025465E" w:rsidRPr="007210A9" w:rsidRDefault="0025465E">
            <w:pPr>
              <w:spacing w:line="216" w:lineRule="auto"/>
              <w:jc w:val="center"/>
              <w:rPr>
                <w:b/>
                <w:sz w:val="8"/>
                <w:szCs w:val="8"/>
              </w:rPr>
            </w:pPr>
            <w:r w:rsidRPr="007210A9">
              <w:rPr>
                <w:b/>
                <w:sz w:val="16"/>
              </w:rPr>
              <w:t>ГРАЖДАНСТВУ</w:t>
            </w:r>
          </w:p>
          <w:p w:rsidR="0025465E" w:rsidRPr="007210A9" w:rsidRDefault="0025465E">
            <w:pPr>
              <w:spacing w:line="216" w:lineRule="auto"/>
              <w:rPr>
                <w:noProof/>
                <w:sz w:val="16"/>
              </w:rPr>
            </w:pPr>
            <w:r w:rsidRPr="007210A9">
              <w:rPr>
                <w:sz w:val="16"/>
              </w:rPr>
              <w:t>ГРАЖДАНСТВО (по справочнику № 6)  ______________________________________________________________</w:t>
            </w:r>
          </w:p>
        </w:tc>
        <w:tc>
          <w:tcPr>
            <w:tcW w:w="2427" w:type="dxa"/>
            <w:gridSpan w:val="8"/>
          </w:tcPr>
          <w:p w:rsidR="0025465E" w:rsidRPr="007210A9" w:rsidRDefault="0025465E">
            <w:pPr>
              <w:spacing w:before="200"/>
              <w:ind w:left="-57" w:right="1151"/>
              <w:jc w:val="right"/>
              <w:rPr>
                <w:caps/>
                <w:sz w:val="16"/>
              </w:rPr>
            </w:pPr>
            <w:r w:rsidRPr="007210A9">
              <w:rPr>
                <w:caps/>
                <w:sz w:val="16"/>
              </w:rPr>
              <w:t>18</w:t>
            </w:r>
          </w:p>
        </w:tc>
      </w:tr>
      <w:tr w:rsidR="004020BE" w:rsidRPr="007210A9" w:rsidTr="0002724D">
        <w:tblPrEx>
          <w:tblCellMar>
            <w:top w:w="0" w:type="dxa"/>
            <w:bottom w:w="0" w:type="dxa"/>
          </w:tblCellMar>
        </w:tblPrEx>
        <w:trPr>
          <w:trHeight w:val="307"/>
        </w:trPr>
        <w:tc>
          <w:tcPr>
            <w:tcW w:w="335" w:type="dxa"/>
            <w:tcBorders>
              <w:top w:val="nil"/>
              <w:bottom w:val="single" w:sz="6" w:space="0" w:color="auto"/>
            </w:tcBorders>
          </w:tcPr>
          <w:p w:rsidR="004020BE" w:rsidRPr="007210A9" w:rsidRDefault="004020BE" w:rsidP="000A128A">
            <w:pPr>
              <w:ind w:left="-113" w:right="-113"/>
              <w:jc w:val="center"/>
              <w:rPr>
                <w:b/>
                <w:noProof/>
                <w:sz w:val="18"/>
                <w:szCs w:val="18"/>
              </w:rPr>
            </w:pPr>
            <w:r w:rsidRPr="007210A9">
              <w:rPr>
                <w:b/>
                <w:noProof/>
                <w:sz w:val="16"/>
                <w:szCs w:val="16"/>
              </w:rPr>
              <w:t>18.1</w:t>
            </w:r>
            <w:r w:rsidRPr="007210A9">
              <w:rPr>
                <w:b/>
                <w:noProof/>
                <w:sz w:val="18"/>
                <w:szCs w:val="18"/>
              </w:rPr>
              <w:t>.</w:t>
            </w:r>
          </w:p>
        </w:tc>
        <w:tc>
          <w:tcPr>
            <w:tcW w:w="8171" w:type="dxa"/>
            <w:gridSpan w:val="6"/>
            <w:tcBorders>
              <w:top w:val="nil"/>
              <w:bottom w:val="single" w:sz="6" w:space="0" w:color="auto"/>
            </w:tcBorders>
          </w:tcPr>
          <w:p w:rsidR="004020BE" w:rsidRPr="0002724D" w:rsidRDefault="004020BE" w:rsidP="004020BE">
            <w:pPr>
              <w:spacing w:line="216" w:lineRule="auto"/>
              <w:rPr>
                <w:noProof/>
                <w:sz w:val="18"/>
                <w:szCs w:val="18"/>
              </w:rPr>
            </w:pPr>
            <w:r w:rsidRPr="007210A9">
              <w:rPr>
                <w:sz w:val="16"/>
                <w:szCs w:val="16"/>
              </w:rPr>
              <w:t>ГРАЖДАНСТВО, предшествовавшее получению гражданства Российской Федерации: (по справочнику № 6)</w:t>
            </w:r>
            <w:r w:rsidRPr="007210A9">
              <w:rPr>
                <w:sz w:val="18"/>
                <w:szCs w:val="18"/>
              </w:rPr>
              <w:t xml:space="preserve"> ______________________________________________________________________________________</w:t>
            </w:r>
          </w:p>
        </w:tc>
        <w:tc>
          <w:tcPr>
            <w:tcW w:w="2427" w:type="dxa"/>
            <w:gridSpan w:val="8"/>
          </w:tcPr>
          <w:p w:rsidR="004020BE" w:rsidRPr="007210A9" w:rsidRDefault="00306F68" w:rsidP="004020BE">
            <w:pPr>
              <w:ind w:left="-226" w:right="851" w:hanging="284"/>
              <w:jc w:val="center"/>
              <w:rPr>
                <w:caps/>
                <w:sz w:val="16"/>
                <w:szCs w:val="16"/>
              </w:rPr>
            </w:pPr>
            <w:r w:rsidRPr="007210A9">
              <w:rPr>
                <w:b/>
                <w:noProof/>
                <w:sz w:val="18"/>
                <w:szCs w:val="18"/>
              </w:rPr>
              <w:pict>
                <v:group id="_x0000_s1454" alt="" style="position:absolute;left:0;text-align:left;margin-left:54.9pt;margin-top:2.7pt;width:56.85pt;height:14.25pt;z-index:37;mso-position-horizontal-relative:text;mso-position-vertical-relative:text" coordorigin="5" coordsize="19994,20000">
                  <v:group id="_x0000_s1455" alt="" style="position:absolute;left:9993;width:10006;height:20000" coordorigin="5" coordsize="19992,20000">
                    <v:rect id="_x0000_s1456" alt="" style="position:absolute;left:9983;width:5025;height:20000" filled="f"/>
                    <v:rect id="_x0000_s1457" alt="" style="position:absolute;left:4994;width:5025;height:20000" filled="f"/>
                    <v:rect id="_x0000_s1458" alt="" style="position:absolute;left:5;width:5025;height:20000" filled="f"/>
                    <v:rect id="_x0000_s1459" alt="" style="position:absolute;left:14972;width:5025;height:20000;mso-wrap-style:square;v-text-anchor:top" filled="f">
                      <v:textbox style="mso-next-textbox:#_x0000_s1459" inset="1pt,1pt,1pt,1pt">
                        <w:txbxContent>
                          <w:p w:rsidR="004020BE" w:rsidRDefault="004020BE" w:rsidP="004020BE">
                            <w:pPr>
                              <w:jc w:val="center"/>
                            </w:pPr>
                            <w:r>
                              <w:rPr>
                                <w:sz w:val="18"/>
                              </w:rPr>
                              <w:t>/</w:t>
                            </w:r>
                          </w:p>
                        </w:txbxContent>
                      </v:textbox>
                    </v:rect>
                  </v:group>
                  <v:group id="_x0000_s1460" alt="" style="position:absolute;left:5;width:7509;height:20000" coordorigin="-1" coordsize="20004,20000">
                    <v:rect id="_x0000_s1461" alt="" style="position:absolute;left:13303;width:6700;height:20000" filled="f"/>
                    <v:rect id="_x0000_s1462" alt="" style="position:absolute;left:-1;width:6700;height:20000" filled="f"/>
                    <v:rect id="_x0000_s1463" alt="" style="position:absolute;left:6651;width:6700;height:20000" filled="f"/>
                  </v:group>
                </v:group>
              </w:pict>
            </w:r>
            <w:r w:rsidR="004020BE" w:rsidRPr="007210A9">
              <w:rPr>
                <w:caps/>
                <w:sz w:val="16"/>
                <w:szCs w:val="16"/>
              </w:rPr>
              <w:t xml:space="preserve">                    18.1</w:t>
            </w:r>
          </w:p>
        </w:tc>
      </w:tr>
      <w:tr w:rsidR="0025465E" w:rsidRPr="007210A9" w:rsidTr="0002724D">
        <w:tblPrEx>
          <w:tblCellMar>
            <w:top w:w="0" w:type="dxa"/>
            <w:bottom w:w="0" w:type="dxa"/>
          </w:tblCellMar>
        </w:tblPrEx>
        <w:trPr>
          <w:trHeight w:hRule="exact" w:val="240"/>
        </w:trPr>
        <w:tc>
          <w:tcPr>
            <w:tcW w:w="335" w:type="dxa"/>
            <w:tcBorders>
              <w:top w:val="single" w:sz="6" w:space="0" w:color="auto"/>
              <w:bottom w:val="single" w:sz="6" w:space="0" w:color="auto"/>
            </w:tcBorders>
          </w:tcPr>
          <w:p w:rsidR="0025465E" w:rsidRPr="007210A9" w:rsidRDefault="00306F68" w:rsidP="005010AD">
            <w:pPr>
              <w:ind w:left="-57" w:right="-57"/>
              <w:jc w:val="center"/>
              <w:rPr>
                <w:b/>
                <w:noProof/>
                <w:sz w:val="16"/>
              </w:rPr>
            </w:pPr>
            <w:r w:rsidRPr="007210A9">
              <w:rPr>
                <w:b/>
                <w:noProof/>
                <w:sz w:val="16"/>
              </w:rPr>
              <w:pict>
                <v:group id="_x0000_s1444" alt="" style="position:absolute;left:0;text-align:left;margin-left:421.45pt;margin-top:0;width:56.85pt;height:14.25pt;z-index:11;mso-position-horizontal-relative:text;mso-position-vertical-relative:text" coordorigin="5" coordsize="19994,20000" o:allowincell="f">
                  <v:group id="_x0000_s1445" alt="" style="position:absolute;left:9993;width:10006;height:20000" coordorigin="5" coordsize="19992,20000">
                    <v:rect id="_x0000_s1446" alt="" style="position:absolute;left:9983;width:5025;height:20000" filled="f"/>
                    <v:rect id="_x0000_s1447" alt="" style="position:absolute;left:4994;width:5025;height:20000" filled="f"/>
                    <v:rect id="_x0000_s1448" alt="" style="position:absolute;left:5;width:5025;height:20000" filled="f"/>
                    <v:rect id="_x0000_s1449" alt="" style="position:absolute;left:14972;width:5025;height:20000;mso-wrap-style:square;v-text-anchor:top" filled="f">
                      <v:textbox style="mso-next-textbox:#_x0000_s1449" inset="1pt,1pt,1pt,1pt">
                        <w:txbxContent>
                          <w:p w:rsidR="0025465E" w:rsidRDefault="0025465E">
                            <w:pPr>
                              <w:jc w:val="center"/>
                            </w:pPr>
                            <w:r>
                              <w:rPr>
                                <w:sz w:val="18"/>
                              </w:rPr>
                              <w:t>/</w:t>
                            </w:r>
                          </w:p>
                        </w:txbxContent>
                      </v:textbox>
                    </v:rect>
                  </v:group>
                  <v:group id="_x0000_s1450" alt="" style="position:absolute;left:5;width:7509;height:20000" coordorigin="-1" coordsize="20004,20000">
                    <v:rect id="_x0000_s1451" alt="" style="position:absolute;left:13303;width:6700;height:20000" filled="f"/>
                    <v:rect id="_x0000_s1452" alt="" style="position:absolute;left:-1;width:6700;height:20000" filled="f"/>
                    <v:rect id="_x0000_s1453" alt="" style="position:absolute;left:6651;width:6700;height:20000" filled="f"/>
                  </v:group>
                </v:group>
              </w:pict>
            </w:r>
            <w:r w:rsidR="005010AD" w:rsidRPr="007210A9">
              <w:rPr>
                <w:b/>
                <w:noProof/>
                <w:sz w:val="16"/>
              </w:rPr>
              <w:t>19.</w:t>
            </w:r>
          </w:p>
        </w:tc>
        <w:tc>
          <w:tcPr>
            <w:tcW w:w="8171" w:type="dxa"/>
            <w:gridSpan w:val="6"/>
            <w:tcBorders>
              <w:top w:val="single" w:sz="6" w:space="0" w:color="auto"/>
              <w:bottom w:val="single" w:sz="6" w:space="0" w:color="auto"/>
            </w:tcBorders>
          </w:tcPr>
          <w:p w:rsidR="0025465E" w:rsidRPr="007210A9" w:rsidRDefault="0025465E">
            <w:pPr>
              <w:spacing w:before="40"/>
              <w:ind w:left="283" w:hanging="283"/>
              <w:rPr>
                <w:noProof/>
                <w:sz w:val="16"/>
              </w:rPr>
            </w:pPr>
            <w:r w:rsidRPr="007210A9">
              <w:rPr>
                <w:sz w:val="16"/>
              </w:rPr>
              <w:t>СТРАНА ПРОЖИВАНИЯ:(по справочнику № 6) _______________________________________________________</w:t>
            </w:r>
          </w:p>
        </w:tc>
        <w:tc>
          <w:tcPr>
            <w:tcW w:w="2441" w:type="dxa"/>
            <w:gridSpan w:val="8"/>
          </w:tcPr>
          <w:p w:rsidR="0025465E" w:rsidRPr="007210A9" w:rsidRDefault="0025465E">
            <w:pPr>
              <w:ind w:left="283" w:right="1151" w:hanging="283"/>
              <w:jc w:val="right"/>
              <w:rPr>
                <w:caps/>
                <w:sz w:val="16"/>
              </w:rPr>
            </w:pPr>
            <w:r w:rsidRPr="007210A9">
              <w:rPr>
                <w:caps/>
                <w:sz w:val="16"/>
              </w:rPr>
              <w:t>19</w:t>
            </w:r>
          </w:p>
        </w:tc>
      </w:tr>
      <w:tr w:rsidR="0025465E" w:rsidRPr="007210A9" w:rsidTr="0002724D">
        <w:tblPrEx>
          <w:tblCellMar>
            <w:top w:w="0" w:type="dxa"/>
            <w:bottom w:w="0" w:type="dxa"/>
          </w:tblCellMar>
        </w:tblPrEx>
        <w:trPr>
          <w:trHeight w:hRule="exact" w:val="509"/>
        </w:trPr>
        <w:tc>
          <w:tcPr>
            <w:tcW w:w="335" w:type="dxa"/>
            <w:tcBorders>
              <w:top w:val="single" w:sz="6" w:space="0" w:color="auto"/>
              <w:bottom w:val="single" w:sz="6" w:space="0" w:color="auto"/>
            </w:tcBorders>
          </w:tcPr>
          <w:p w:rsidR="0025465E" w:rsidRPr="007210A9" w:rsidRDefault="005010AD" w:rsidP="005010AD">
            <w:pPr>
              <w:ind w:left="-57" w:right="-57"/>
              <w:jc w:val="center"/>
              <w:rPr>
                <w:b/>
                <w:noProof/>
                <w:sz w:val="16"/>
              </w:rPr>
            </w:pPr>
            <w:r w:rsidRPr="007210A9">
              <w:rPr>
                <w:b/>
                <w:noProof/>
                <w:sz w:val="16"/>
              </w:rPr>
              <w:t>20.</w:t>
            </w:r>
          </w:p>
        </w:tc>
        <w:tc>
          <w:tcPr>
            <w:tcW w:w="8455" w:type="dxa"/>
            <w:gridSpan w:val="7"/>
            <w:tcBorders>
              <w:top w:val="nil"/>
              <w:bottom w:val="nil"/>
            </w:tcBorders>
          </w:tcPr>
          <w:p w:rsidR="0025465E" w:rsidRPr="007210A9" w:rsidRDefault="0025465E" w:rsidP="009320D1">
            <w:pPr>
              <w:spacing w:before="40" w:line="180" w:lineRule="auto"/>
              <w:ind w:left="284" w:right="-108" w:hanging="284"/>
              <w:rPr>
                <w:sz w:val="16"/>
              </w:rPr>
            </w:pPr>
            <w:r w:rsidRPr="007210A9">
              <w:rPr>
                <w:sz w:val="16"/>
              </w:rPr>
              <w:t>МЕСТО ПРОЖИВАНИЯ: местный житель (1), житель другой области, края, республики, входящей в состав России (2),</w:t>
            </w:r>
          </w:p>
          <w:p w:rsidR="0025465E" w:rsidRPr="007210A9" w:rsidRDefault="0025465E" w:rsidP="009320D1">
            <w:pPr>
              <w:spacing w:line="180" w:lineRule="auto"/>
              <w:rPr>
                <w:b/>
                <w:noProof/>
                <w:sz w:val="16"/>
              </w:rPr>
            </w:pPr>
            <w:r w:rsidRPr="007210A9">
              <w:rPr>
                <w:sz w:val="16"/>
              </w:rPr>
              <w:t xml:space="preserve">проживал в общежитии (3), содержался в ИУ (4), без определенного места жительства </w:t>
            </w:r>
            <w:r w:rsidRPr="007210A9">
              <w:rPr>
                <w:sz w:val="16"/>
                <w:szCs w:val="16"/>
              </w:rPr>
              <w:t>(5)</w:t>
            </w:r>
            <w:r w:rsidR="00564A37" w:rsidRPr="007210A9">
              <w:rPr>
                <w:sz w:val="16"/>
                <w:szCs w:val="16"/>
              </w:rPr>
              <w:t>, житель другой страны (6), место жительства не установлено (7)</w:t>
            </w:r>
          </w:p>
        </w:tc>
        <w:tc>
          <w:tcPr>
            <w:tcW w:w="2143" w:type="dxa"/>
            <w:gridSpan w:val="7"/>
          </w:tcPr>
          <w:p w:rsidR="0025465E" w:rsidRPr="007210A9" w:rsidRDefault="00306F68">
            <w:pPr>
              <w:spacing w:before="120"/>
              <w:ind w:left="283" w:right="586" w:hanging="283"/>
              <w:jc w:val="right"/>
              <w:rPr>
                <w:caps/>
                <w:sz w:val="16"/>
              </w:rPr>
            </w:pPr>
            <w:r w:rsidRPr="007210A9">
              <w:rPr>
                <w:b/>
                <w:noProof/>
                <w:sz w:val="16"/>
              </w:rPr>
              <w:pict>
                <v:group id="_x0000_s1435" alt="" style="position:absolute;left:0;text-align:left;margin-left:69.35pt;margin-top:2.2pt;width:28.35pt;height:28pt;z-index:54;mso-position-horizontal-relative:text;mso-position-vertical-relative:text" coordorigin="10795,12433" coordsize="567,560">
                  <v:group id="_x0000_s1436" alt="" style="position:absolute;left:10795;top:12433;width:566;height:285" coordorigin="-1" coordsize="20001,20000" o:allowincell="f">
                    <v:rect id="_x0000_s1437" alt="" style="position:absolute;left:9929;width:5053;height:20000" filled="f"/>
                    <v:rect id="_x0000_s1438" alt="" style="position:absolute;left:14947;width:5053;height:20000;mso-wrap-style:square;v-text-anchor:top" filled="f">
                      <v:textbox style="mso-next-textbox:#_x0000_s1438" inset="1pt,1pt,1pt,1pt">
                        <w:txbxContent>
                          <w:p w:rsidR="0025465E" w:rsidRDefault="0025465E">
                            <w:pPr>
                              <w:jc w:val="center"/>
                            </w:pPr>
                            <w:r>
                              <w:rPr>
                                <w:sz w:val="18"/>
                              </w:rPr>
                              <w:t>/</w:t>
                            </w:r>
                          </w:p>
                        </w:txbxContent>
                      </v:textbox>
                    </v:rect>
                    <v:rect id="_x0000_s1439" alt="" style="position:absolute;left:-1;width:5054;height:20000" filled="f"/>
                  </v:group>
                  <v:group id="_x0000_s1440" alt="" style="position:absolute;left:10796;top:12708;width:566;height:285" coordorigin="-1" coordsize="20001,20000" o:allowincell="f">
                    <v:rect id="_x0000_s1441" alt="" style="position:absolute;left:9929;width:5053;height:20000" filled="f"/>
                    <v:rect id="_x0000_s1442" alt="" style="position:absolute;left:14947;width:5053;height:20000;mso-wrap-style:square;v-text-anchor:top" filled="f">
                      <v:textbox style="mso-next-textbox:#_x0000_s1442" inset="1pt,1pt,1pt,1pt">
                        <w:txbxContent>
                          <w:p w:rsidR="009C30A1" w:rsidRDefault="009C30A1" w:rsidP="009C30A1">
                            <w:pPr>
                              <w:jc w:val="center"/>
                            </w:pPr>
                            <w:r>
                              <w:rPr>
                                <w:sz w:val="18"/>
                              </w:rPr>
                              <w:t>/</w:t>
                            </w:r>
                          </w:p>
                        </w:txbxContent>
                      </v:textbox>
                    </v:rect>
                    <v:rect id="_x0000_s1443" alt="" style="position:absolute;left:-1;width:5054;height:20000" filled="f"/>
                  </v:group>
                </v:group>
              </w:pict>
            </w:r>
            <w:r w:rsidR="0025465E" w:rsidRPr="007210A9">
              <w:rPr>
                <w:caps/>
                <w:sz w:val="16"/>
              </w:rPr>
              <w:t>20</w:t>
            </w:r>
          </w:p>
        </w:tc>
      </w:tr>
      <w:tr w:rsidR="00F13506" w:rsidRPr="007210A9" w:rsidTr="0002724D">
        <w:tblPrEx>
          <w:tblCellMar>
            <w:top w:w="0" w:type="dxa"/>
            <w:bottom w:w="0" w:type="dxa"/>
          </w:tblCellMar>
        </w:tblPrEx>
        <w:trPr>
          <w:trHeight w:hRule="exact" w:val="587"/>
        </w:trPr>
        <w:tc>
          <w:tcPr>
            <w:tcW w:w="335" w:type="dxa"/>
            <w:tcBorders>
              <w:top w:val="single" w:sz="6" w:space="0" w:color="auto"/>
              <w:bottom w:val="single" w:sz="6" w:space="0" w:color="auto"/>
            </w:tcBorders>
          </w:tcPr>
          <w:p w:rsidR="00F13506" w:rsidRPr="007210A9" w:rsidRDefault="00F13506" w:rsidP="005010AD">
            <w:pPr>
              <w:ind w:left="-57" w:right="-57"/>
              <w:jc w:val="center"/>
              <w:rPr>
                <w:b/>
                <w:noProof/>
                <w:sz w:val="16"/>
              </w:rPr>
            </w:pPr>
            <w:r w:rsidRPr="007210A9">
              <w:rPr>
                <w:b/>
                <w:noProof/>
                <w:sz w:val="16"/>
              </w:rPr>
              <w:t>21.</w:t>
            </w:r>
          </w:p>
        </w:tc>
        <w:tc>
          <w:tcPr>
            <w:tcW w:w="9001" w:type="dxa"/>
            <w:gridSpan w:val="10"/>
            <w:tcBorders>
              <w:top w:val="single" w:sz="6" w:space="0" w:color="auto"/>
              <w:bottom w:val="single" w:sz="6" w:space="0" w:color="auto"/>
            </w:tcBorders>
          </w:tcPr>
          <w:p w:rsidR="00F13506" w:rsidRPr="00F13506" w:rsidRDefault="00F13506" w:rsidP="00A95AB3">
            <w:pPr>
              <w:spacing w:line="180" w:lineRule="auto"/>
              <w:ind w:right="-108"/>
              <w:rPr>
                <w:spacing w:val="-4"/>
                <w:sz w:val="16"/>
              </w:rPr>
            </w:pPr>
            <w:r w:rsidRPr="00F13506">
              <w:rPr>
                <w:spacing w:val="-4"/>
                <w:sz w:val="16"/>
                <w:szCs w:val="16"/>
              </w:rPr>
              <w:t>ЦЕЛЬ ПРИЕЗДА для иностранных граждан и лиц без гражданства: частная поездка (01), туризм (02), служебная (03), учеба (05), транзит (10), работа/трудовой мигрант (13), коммерческая (деловая) (</w:t>
            </w:r>
            <w:r w:rsidRPr="0002724D">
              <w:rPr>
                <w:spacing w:val="-4"/>
                <w:sz w:val="16"/>
                <w:szCs w:val="16"/>
              </w:rPr>
              <w:t xml:space="preserve">17), </w:t>
            </w:r>
            <w:r w:rsidRPr="0002724D">
              <w:rPr>
                <w:b/>
                <w:spacing w:val="-4"/>
                <w:sz w:val="16"/>
                <w:szCs w:val="16"/>
              </w:rPr>
              <w:t xml:space="preserve">освобождены от заполнения миграционной карты (21); </w:t>
            </w:r>
            <w:r w:rsidRPr="0002724D">
              <w:rPr>
                <w:spacing w:val="-4"/>
                <w:sz w:val="16"/>
                <w:szCs w:val="16"/>
              </w:rPr>
              <w:t>не въезжал</w:t>
            </w:r>
            <w:r w:rsidRPr="00F13506">
              <w:rPr>
                <w:spacing w:val="-4"/>
                <w:sz w:val="16"/>
                <w:szCs w:val="16"/>
              </w:rPr>
              <w:t xml:space="preserve"> (18); статус: беженец (09), лицо, получившее временное (19), политическое (20) убежище, соотечественник - участник государственной программы (15), незаконный мигрант (14); для граждан РФ: внутренний мигрант (12), в т.ч. с целью работы по найму(11)</w:t>
            </w:r>
          </w:p>
          <w:p w:rsidR="00F13506" w:rsidRPr="007210A9" w:rsidRDefault="00F13506" w:rsidP="00F13506">
            <w:pPr>
              <w:tabs>
                <w:tab w:val="left" w:pos="1326"/>
              </w:tabs>
              <w:spacing w:before="120"/>
              <w:ind w:right="868"/>
              <w:rPr>
                <w:caps/>
                <w:sz w:val="16"/>
              </w:rPr>
            </w:pPr>
          </w:p>
        </w:tc>
        <w:tc>
          <w:tcPr>
            <w:tcW w:w="1597" w:type="dxa"/>
            <w:gridSpan w:val="4"/>
            <w:tcBorders>
              <w:left w:val="nil"/>
            </w:tcBorders>
          </w:tcPr>
          <w:p w:rsidR="00F13506" w:rsidRPr="007210A9" w:rsidRDefault="00306F68" w:rsidP="00AA1674">
            <w:pPr>
              <w:tabs>
                <w:tab w:val="left" w:pos="1326"/>
              </w:tabs>
              <w:spacing w:before="120"/>
              <w:ind w:right="868"/>
              <w:rPr>
                <w:caps/>
                <w:sz w:val="16"/>
              </w:rPr>
            </w:pPr>
            <w:r w:rsidRPr="007210A9">
              <w:rPr>
                <w:caps/>
                <w:noProof/>
                <w:sz w:val="20"/>
                <w:vertAlign w:val="superscript"/>
              </w:rPr>
              <w:pict>
                <v:group id="_x0000_s1425" alt="" style="position:absolute;margin-left:15.95pt;margin-top:26.2pt;width:56.45pt;height:14.35pt;z-index:63;mso-position-horizontal-relative:text;mso-position-vertical-relative:text" coordorigin="10277,12799" coordsize="1129,287">
                  <v:group id="_x0000_s1426" alt="" style="position:absolute;left:10837;top:12799;width:569;height:285" coordorigin="3" coordsize="19996,20000">
                    <v:rect id="_x0000_s1427" alt="" style="position:absolute;left:9983;width:5026;height:20000" filled="f"/>
                    <v:rect id="_x0000_s1428" alt="" style="position:absolute;left:4993;width:5026;height:20000" filled="f"/>
                    <v:rect id="_x0000_s1429" alt="" style="position:absolute;left:3;width:5026;height:20000" filled="f"/>
                    <v:rect id="_x0000_s1430" alt="" style="position:absolute;left:14973;width:5026;height:20000;mso-wrap-style:square;v-text-anchor:top" filled="f">
                      <v:textbox style="mso-next-textbox:#_x0000_s1430" inset="1pt,1pt,1pt,1pt">
                        <w:txbxContent>
                          <w:p w:rsidR="00F13506" w:rsidRDefault="00F13506">
                            <w:pPr>
                              <w:jc w:val="center"/>
                            </w:pPr>
                            <w:r>
                              <w:rPr>
                                <w:sz w:val="18"/>
                              </w:rPr>
                              <w:t>/</w:t>
                            </w:r>
                          </w:p>
                        </w:txbxContent>
                      </v:textbox>
                    </v:rect>
                  </v:group>
                  <v:group id="_x0000_s1431" alt="" style="position:absolute;left:10277;top:12801;width:424;height:285" coordsize="20000,20000">
                    <v:rect id="_x0000_s1432" alt="" style="position:absolute;left:13254;width:6746;height:20000" filled="f"/>
                    <v:rect id="_x0000_s1433" alt="" style="position:absolute;left:6698;width:6746;height:20000" filled="f"/>
                    <v:rect id="_x0000_s1434" alt="" style="position:absolute;width:6746;height:20000" filled="f"/>
                  </v:group>
                </v:group>
              </w:pict>
            </w:r>
            <w:r w:rsidRPr="007210A9">
              <w:rPr>
                <w:caps/>
                <w:noProof/>
                <w:sz w:val="20"/>
              </w:rPr>
              <w:pict>
                <v:group id="_x0000_s1413" alt="" style="position:absolute;margin-left:12.5pt;margin-top:7.8pt;width:59.6pt;height:14.25pt;z-index:64;mso-position-horizontal-relative:text;mso-position-vertical-relative:text" coordorigin="10175,13302" coordsize="1192,285">
                  <v:group id="_x0000_s1414" alt="" style="position:absolute;left:10940;top:13302;width:427;height:285" coordorigin="10937,13239" coordsize="427,285">
                    <v:rect id="_x0000_s1415" alt="" style="position:absolute;left:11079;top:13239;width:143;height:285" filled="f"/>
                    <v:group id="_x0000_s1416" alt="" style="position:absolute;left:10937;top:13239;width:427;height:285" coordsize="20001,20000">
                      <v:rect id="_x0000_s1417" alt="" style="position:absolute;width:6699;height:20000" filled="f"/>
                      <v:rect id="_x0000_s1418" alt="" style="position:absolute;left:13304;width:6697;height:20000;mso-wrap-style:square;v-text-anchor:top" filled="f">
                        <v:textbox style="mso-next-textbox:#_x0000_s1418" inset="1pt,1pt,1pt,1pt">
                          <w:txbxContent>
                            <w:p w:rsidR="00F13506" w:rsidRDefault="00F13506">
                              <w:pPr>
                                <w:jc w:val="center"/>
                              </w:pPr>
                              <w:r>
                                <w:rPr>
                                  <w:sz w:val="18"/>
                                </w:rPr>
                                <w:t>/</w:t>
                              </w:r>
                            </w:p>
                          </w:txbxContent>
                        </v:textbox>
                      </v:rect>
                    </v:group>
                  </v:group>
                  <v:group id="_x0000_s1419" alt="" style="position:absolute;left:10554;top:13302;width:285;height:285" coordsize="20000,20000">
                    <v:rect id="_x0000_s1420" alt="" style="position:absolute;left:9964;width:10036;height:20000" filled="f"/>
                    <v:rect id="_x0000_s1421" alt="" style="position:absolute;width:10033;height:20000" filled="f"/>
                  </v:group>
                  <v:group id="_x0000_s1422" alt="" style="position:absolute;left:10175;top:13302;width:285;height:285" coordsize="20000,20000">
                    <v:rect id="_x0000_s1423" alt="" style="position:absolute;left:9964;width:10036;height:20000" filled="f"/>
                    <v:rect id="_x0000_s1424" alt="" style="position:absolute;width:10033;height:20000" filled="f"/>
                  </v:group>
                </v:group>
              </w:pict>
            </w:r>
            <w:r w:rsidR="00F13506" w:rsidRPr="007210A9">
              <w:rPr>
                <w:caps/>
                <w:sz w:val="16"/>
              </w:rPr>
              <w:t>21</w:t>
            </w:r>
          </w:p>
        </w:tc>
      </w:tr>
      <w:tr w:rsidR="0025465E" w:rsidRPr="007210A9" w:rsidTr="0002724D">
        <w:tblPrEx>
          <w:tblCellMar>
            <w:top w:w="0" w:type="dxa"/>
            <w:bottom w:w="0" w:type="dxa"/>
          </w:tblCellMar>
        </w:tblPrEx>
        <w:trPr>
          <w:trHeight w:hRule="exact" w:val="242"/>
        </w:trPr>
        <w:tc>
          <w:tcPr>
            <w:tcW w:w="335" w:type="dxa"/>
            <w:tcBorders>
              <w:top w:val="single" w:sz="6" w:space="0" w:color="auto"/>
              <w:bottom w:val="single" w:sz="6" w:space="0" w:color="auto"/>
            </w:tcBorders>
          </w:tcPr>
          <w:p w:rsidR="0025465E" w:rsidRPr="007210A9" w:rsidRDefault="005010AD" w:rsidP="005010AD">
            <w:pPr>
              <w:ind w:left="-57" w:right="-57"/>
              <w:jc w:val="center"/>
              <w:rPr>
                <w:b/>
                <w:noProof/>
                <w:sz w:val="16"/>
              </w:rPr>
            </w:pPr>
            <w:r w:rsidRPr="007210A9">
              <w:rPr>
                <w:b/>
                <w:noProof/>
                <w:sz w:val="16"/>
              </w:rPr>
              <w:t>22.</w:t>
            </w:r>
          </w:p>
        </w:tc>
        <w:tc>
          <w:tcPr>
            <w:tcW w:w="8171" w:type="dxa"/>
            <w:gridSpan w:val="6"/>
            <w:tcBorders>
              <w:top w:val="single" w:sz="6" w:space="0" w:color="auto"/>
              <w:bottom w:val="single" w:sz="6" w:space="0" w:color="auto"/>
            </w:tcBorders>
          </w:tcPr>
          <w:p w:rsidR="0025465E" w:rsidRPr="007210A9" w:rsidRDefault="0025465E" w:rsidP="00F84DA8">
            <w:pPr>
              <w:spacing w:before="40" w:line="192" w:lineRule="auto"/>
              <w:ind w:left="284" w:right="-108" w:hanging="284"/>
              <w:rPr>
                <w:sz w:val="16"/>
              </w:rPr>
            </w:pPr>
            <w:r w:rsidRPr="007210A9">
              <w:rPr>
                <w:sz w:val="16"/>
              </w:rPr>
              <w:t xml:space="preserve">НАЦИОНАЛЬНОСТЬ (по справочнику № 5) </w:t>
            </w:r>
            <w:r w:rsidRPr="007210A9">
              <w:rPr>
                <w:sz w:val="16"/>
                <w:u w:val="single"/>
              </w:rPr>
              <w:t>___________________________________________________________</w:t>
            </w:r>
            <w:r w:rsidRPr="007210A9">
              <w:rPr>
                <w:sz w:val="16"/>
              </w:rPr>
              <w:t>_</w:t>
            </w:r>
          </w:p>
        </w:tc>
        <w:tc>
          <w:tcPr>
            <w:tcW w:w="2441" w:type="dxa"/>
            <w:gridSpan w:val="8"/>
          </w:tcPr>
          <w:p w:rsidR="0025465E" w:rsidRPr="007210A9" w:rsidRDefault="0060516B">
            <w:pPr>
              <w:tabs>
                <w:tab w:val="left" w:pos="901"/>
              </w:tabs>
              <w:ind w:left="617" w:right="601" w:hanging="617"/>
              <w:rPr>
                <w:caps/>
                <w:sz w:val="24"/>
                <w:vertAlign w:val="superscript"/>
                <w:lang w:val="en-US"/>
              </w:rPr>
            </w:pPr>
            <w:r w:rsidRPr="007210A9">
              <w:rPr>
                <w:caps/>
                <w:sz w:val="24"/>
                <w:vertAlign w:val="superscript"/>
                <w:lang w:val="en-US"/>
              </w:rPr>
              <w:t xml:space="preserve">                      </w:t>
            </w:r>
            <w:r w:rsidR="0025465E" w:rsidRPr="007210A9">
              <w:rPr>
                <w:caps/>
                <w:sz w:val="24"/>
                <w:vertAlign w:val="superscript"/>
                <w:lang w:val="en-US"/>
              </w:rPr>
              <w:t>22</w:t>
            </w:r>
          </w:p>
        </w:tc>
      </w:tr>
      <w:tr w:rsidR="0001122D" w:rsidRPr="007210A9" w:rsidTr="0002724D">
        <w:tblPrEx>
          <w:tblCellMar>
            <w:top w:w="0" w:type="dxa"/>
            <w:bottom w:w="0" w:type="dxa"/>
          </w:tblCellMar>
        </w:tblPrEx>
        <w:trPr>
          <w:trHeight w:hRule="exact" w:val="578"/>
        </w:trPr>
        <w:tc>
          <w:tcPr>
            <w:tcW w:w="335" w:type="dxa"/>
            <w:vMerge w:val="restart"/>
            <w:tcBorders>
              <w:top w:val="single" w:sz="6" w:space="0" w:color="auto"/>
            </w:tcBorders>
            <w:vAlign w:val="center"/>
          </w:tcPr>
          <w:p w:rsidR="0001122D" w:rsidRPr="007210A9" w:rsidRDefault="0001122D" w:rsidP="005A01DF">
            <w:pPr>
              <w:spacing w:before="40"/>
              <w:ind w:left="-57" w:right="-113"/>
              <w:jc w:val="center"/>
              <w:rPr>
                <w:b/>
                <w:noProof/>
                <w:sz w:val="16"/>
              </w:rPr>
            </w:pPr>
            <w:r w:rsidRPr="007210A9">
              <w:rPr>
                <w:b/>
                <w:noProof/>
                <w:sz w:val="16"/>
              </w:rPr>
              <w:t>23.</w:t>
            </w:r>
          </w:p>
        </w:tc>
        <w:tc>
          <w:tcPr>
            <w:tcW w:w="8171" w:type="dxa"/>
            <w:gridSpan w:val="6"/>
            <w:vMerge w:val="restart"/>
            <w:tcBorders>
              <w:top w:val="single" w:sz="6" w:space="0" w:color="auto"/>
              <w:right w:val="nil"/>
            </w:tcBorders>
            <w:vAlign w:val="center"/>
          </w:tcPr>
          <w:p w:rsidR="0001122D" w:rsidRPr="007210A9" w:rsidRDefault="0001122D" w:rsidP="008F7638">
            <w:pPr>
              <w:spacing w:line="216" w:lineRule="auto"/>
              <w:rPr>
                <w:b/>
                <w:sz w:val="16"/>
              </w:rPr>
            </w:pPr>
            <w:r w:rsidRPr="007210A9">
              <w:rPr>
                <w:b/>
                <w:sz w:val="16"/>
              </w:rPr>
              <w:t>СОЦИАЛЬНОЕ И ДОЛЖНОСТНОЕ ПОЛОЖЕНИЕ ЛИЦА (ЛИЦ), СОВЕРШИВШЕГО ПРЕСТУПЛЕНИЕ</w:t>
            </w:r>
          </w:p>
          <w:p w:rsidR="0001122D" w:rsidRPr="007210A9" w:rsidRDefault="00306F68">
            <w:pPr>
              <w:spacing w:line="216" w:lineRule="auto"/>
              <w:rPr>
                <w:sz w:val="16"/>
              </w:rPr>
            </w:pPr>
            <w:r w:rsidRPr="007210A9">
              <w:rPr>
                <w:noProof/>
              </w:rPr>
              <w:pict>
                <v:group id="Группа 254" o:spid="_x0000_s1350" alt="" style="position:absolute;margin-left:335.2pt;margin-top:.85pt;width:186.7pt;height:30.1pt;z-index:53" coordsize="23768,3828">
                  <v:group id="Группа 255" o:spid="_x0000_s1351" alt="" style="position:absolute;left:7718;width:3607;height:1803" coordorigin="8431,12398" coordsize="569,285">
                    <v:rect id="Rectangle 3" o:spid="_x0000_s1352" alt="" style="position:absolute;left:8431;top:12398;width:143;height:285;visibility:visible" filled="f"/>
                    <v:rect id="Rectangle 4" o:spid="_x0000_s1353" alt="" style="position:absolute;left:8573;top:12398;width:143;height:285;visibility:visible" filled="f"/>
                    <v:rect id="Rectangle 5" o:spid="_x0000_s1354" alt="" style="position:absolute;left:8715;top:12398;width:143;height:285;visibility:visible" filled="f"/>
                    <v:rect id="Rectangle 6" o:spid="_x0000_s1355" alt="" style="position:absolute;left:8857;top:12398;width:143;height:285;visibility:visible" filled="f"/>
                  </v:group>
                  <v:group id="Группа 260" o:spid="_x0000_s1356" alt="" style="position:absolute;left:19297;width:3607;height:1803" coordorigin="8431,12398" coordsize="569,285">
                    <v:rect id="Rectangle 8" o:spid="_x0000_s1357" alt="" style="position:absolute;left:8431;top:12398;width:143;height:285;visibility:visible" filled="f"/>
                    <v:rect id="Rectangle 9" o:spid="_x0000_s1358" alt="" style="position:absolute;left:8573;top:12398;width:143;height:285;visibility:visible" filled="f"/>
                    <v:rect id="Rectangle 10" o:spid="_x0000_s1359" alt="" style="position:absolute;left:8715;top:12398;width:143;height:285;visibility:visible" filled="f"/>
                    <v:rect id="Rectangle 11" o:spid="_x0000_s1360" alt="" style="position:absolute;left:8857;top:12398;width:143;height:285;visibility:visible" filled="f"/>
                  </v:group>
                  <v:group id="Группа 265" o:spid="_x0000_s1361" alt="" style="position:absolute;left:3859;width:3607;height:1803" coordorigin="8431,12398" coordsize="569,285">
                    <v:rect id="Rectangle 13" o:spid="_x0000_s1362" alt="" style="position:absolute;left:8431;top:12398;width:143;height:285;visibility:visible" filled="f"/>
                    <v:rect id="Rectangle 14" o:spid="_x0000_s1363" alt="" style="position:absolute;left:8573;top:12398;width:143;height:285;visibility:visible" filled="f"/>
                    <v:rect id="Rectangle 15" o:spid="_x0000_s1364" alt="" style="position:absolute;left:8715;top:12398;width:143;height:285;visibility:visible" filled="f"/>
                    <v:rect id="Rectangle 16" o:spid="_x0000_s1365" alt="" style="position:absolute;left:8857;top:12398;width:143;height:285;visibility:visible" filled="f"/>
                  </v:group>
                  <v:group id="Группа 270" o:spid="_x0000_s1366" alt="" style="position:absolute;left:15437;width:3607;height:1803" coordorigin="8431,12398" coordsize="569,285">
                    <v:rect id="Rectangle 18" o:spid="_x0000_s1367" alt="" style="position:absolute;left:8431;top:12398;width:143;height:285;visibility:visible" filled="f"/>
                    <v:rect id="Rectangle 19" o:spid="_x0000_s1368" alt="" style="position:absolute;left:8573;top:12398;width:143;height:285;visibility:visible" filled="f"/>
                    <v:rect id="Rectangle 20" o:spid="_x0000_s1369" alt="" style="position:absolute;left:8715;top:12398;width:143;height:285;visibility:visible" filled="f"/>
                    <v:rect id="Rectangle 21" o:spid="_x0000_s1370" alt="" style="position:absolute;left:8857;top:12398;width:143;height:285;visibility:visible" filled="f"/>
                  </v:group>
                  <v:group id="Группа 275" o:spid="_x0000_s1371" alt="" style="position:absolute;left:11578;width:3607;height:1803" coordorigin="8431,12398" coordsize="569,285">
                    <v:rect id="Rectangle 23" o:spid="_x0000_s1372" alt="" style="position:absolute;left:8431;top:12398;width:143;height:285;visibility:visible" filled="f"/>
                    <v:rect id="Rectangle 24" o:spid="_x0000_s1373" alt="" style="position:absolute;left:8573;top:12398;width:143;height:285;visibility:visible" filled="f"/>
                    <v:rect id="Rectangle 25" o:spid="_x0000_s1374" alt="" style="position:absolute;left:8715;top:12398;width:143;height:285;visibility:visible" filled="f"/>
                    <v:rect id="Rectangle 26" o:spid="_x0000_s1375" alt="" style="position:absolute;left:8857;top:12398;width:143;height:285;visibility:visible" filled="f"/>
                  </v:group>
                  <v:group id="Группа 281" o:spid="_x0000_s1376" alt="" style="position:absolute;left:7718;top:2018;width:3607;height:1804" coordorigin="8431,12398" coordsize="569,285">
                    <v:rect id="Rectangle 28" o:spid="_x0000_s1377" alt="" style="position:absolute;left:8431;top:12398;width:143;height:285;visibility:visible" filled="f"/>
                    <v:rect id="Rectangle 29" o:spid="_x0000_s1378" alt="" style="position:absolute;left:8573;top:12398;width:143;height:285;visibility:visible" filled="f"/>
                    <v:rect id="Rectangle 30" o:spid="_x0000_s1379" alt="" style="position:absolute;left:8715;top:12398;width:143;height:285;visibility:visible" filled="f"/>
                    <v:rect id="Rectangle 31" o:spid="_x0000_s1380" alt="" style="position:absolute;left:8857;top:12398;width:143;height:285;visibility:visible" filled="f"/>
                  </v:group>
                  <v:group id="Группа 286" o:spid="_x0000_s1381" alt="" style="position:absolute;left:19297;top:2018;width:3607;height:1804" coordorigin="8431,12398" coordsize="569,285">
                    <v:rect id="Rectangle 33" o:spid="_x0000_s1382" alt="" style="position:absolute;left:8431;top:12398;width:143;height:285;visibility:visible" filled="f"/>
                    <v:rect id="Rectangle 34" o:spid="_x0000_s1383" alt="" style="position:absolute;left:8573;top:12398;width:143;height:285;visibility:visible" filled="f"/>
                    <v:rect id="Rectangle 35" o:spid="_x0000_s1384" alt="" style="position:absolute;left:8715;top:12398;width:143;height:285;visibility:visible" filled="f"/>
                    <v:rect id="Rectangle 36" o:spid="_x0000_s1385" alt="" style="position:absolute;left:8857;top:12398;width:143;height:285;visibility:visible" filled="f"/>
                  </v:group>
                  <v:group id="Группа 323" o:spid="_x0000_s1386" alt="" style="position:absolute;left:3859;top:2018;width:3607;height:1804" coordorigin="8431,12398" coordsize="569,285">
                    <v:rect id="Rectangle 38" o:spid="_x0000_s1387" alt="" style="position:absolute;left:8431;top:12398;width:143;height:285;visibility:visible" filled="f"/>
                    <v:rect id="Rectangle 39" o:spid="_x0000_s1388" alt="" style="position:absolute;left:8573;top:12398;width:143;height:285;visibility:visible" filled="f"/>
                    <v:rect id="Rectangle 40" o:spid="_x0000_s1389" alt="" style="position:absolute;left:8715;top:12398;width:143;height:285;visibility:visible" filled="f"/>
                    <v:rect id="Rectangle 41" o:spid="_x0000_s1390" alt="" style="position:absolute;left:8857;top:12398;width:143;height:285;visibility:visible" filled="f"/>
                  </v:group>
                  <v:group id="Группа 328" o:spid="_x0000_s1391" alt="" style="position:absolute;left:15437;top:2018;width:3607;height:1804" coordorigin="8431,12398" coordsize="569,285">
                    <v:rect id="Rectangle 43" o:spid="_x0000_s1392" alt="" style="position:absolute;left:8431;top:12398;width:143;height:285;visibility:visible" filled="f"/>
                    <v:rect id="Rectangle 44" o:spid="_x0000_s1393" alt="" style="position:absolute;left:8573;top:12398;width:143;height:285;visibility:visible" filled="f"/>
                    <v:rect id="Rectangle 45" o:spid="_x0000_s1394" alt="" style="position:absolute;left:8715;top:12398;width:143;height:285;visibility:visible" filled="f"/>
                    <v:rect id="Rectangle 46" o:spid="_x0000_s1395" alt="" style="position:absolute;left:8857;top:12398;width:143;height:285;visibility:visible" filled="f"/>
                  </v:group>
                  <v:group id="Группа 336" o:spid="_x0000_s1396" alt="" style="position:absolute;left:11578;top:2018;width:3607;height:1804" coordorigin="8431,12398" coordsize="569,285">
                    <v:rect id="Rectangle 48" o:spid="_x0000_s1397" alt="" style="position:absolute;left:8431;top:12398;width:143;height:285;visibility:visible" filled="f"/>
                    <v:rect id="Rectangle 49" o:spid="_x0000_s1398" alt="" style="position:absolute;left:8573;top:12398;width:143;height:285;visibility:visible" filled="f"/>
                    <v:rect id="Rectangle 50" o:spid="_x0000_s1399" alt="" style="position:absolute;left:8715;top:12398;width:143;height:285;visibility:visible" filled="f"/>
                    <v:rect id="Rectangle 51" o:spid="_x0000_s1400" alt="" style="position:absolute;left:8857;top:12398;width:143;height:285;visibility:visible" filled="f"/>
                  </v:group>
                  <v:rect id="Rectangle 9" o:spid="_x0000_s1401" alt="" style="position:absolute;left:22860;width:908;height:1809;visibility:visible;mso-wrap-style:square;v-text-anchor:top" filled="f">
                    <v:textbox style="mso-next-textbox:#Rectangle 9" inset="1pt,1pt,1pt,1pt">
                      <w:txbxContent>
                        <w:p w:rsidR="0001122D" w:rsidRDefault="0001122D" w:rsidP="00FC2B44">
                          <w:r>
                            <w:rPr>
                              <w:sz w:val="18"/>
                            </w:rPr>
                            <w:t>/</w:t>
                          </w:r>
                        </w:p>
                      </w:txbxContent>
                    </v:textbox>
                  </v:rect>
                  <v:rect id="Rectangle 9" o:spid="_x0000_s1402" alt="" style="position:absolute;left:22860;top:2018;width:908;height:1810;visibility:visible;mso-wrap-style:square;v-text-anchor:top" filled="f">
                    <v:textbox style="mso-next-textbox:#Rectangle 9" inset="1pt,1pt,1pt,1pt">
                      <w:txbxContent>
                        <w:p w:rsidR="0001122D" w:rsidRDefault="0001122D" w:rsidP="00FC2B44">
                          <w:r>
                            <w:rPr>
                              <w:sz w:val="18"/>
                            </w:rPr>
                            <w:t>/</w:t>
                          </w:r>
                        </w:p>
                      </w:txbxContent>
                    </v:textbox>
                  </v:rect>
                  <v:group id="Группа 345" o:spid="_x0000_s1403" alt="" style="position:absolute;width:3606;height:1803" coordorigin="8431,12398" coordsize="569,285">
                    <v:rect id="Rectangle 13" o:spid="_x0000_s1404" alt="" style="position:absolute;left:8431;top:12398;width:143;height:285;visibility:visible" filled="f"/>
                    <v:rect id="Rectangle 14" o:spid="_x0000_s1405" alt="" style="position:absolute;left:8573;top:12398;width:143;height:285;visibility:visible" filled="f"/>
                    <v:rect id="Rectangle 15" o:spid="_x0000_s1406" alt="" style="position:absolute;left:8715;top:12398;width:143;height:285;visibility:visible" filled="f"/>
                    <v:rect id="Rectangle 16" o:spid="_x0000_s1407" alt="" style="position:absolute;left:8857;top:12398;width:143;height:285;visibility:visible" filled="f"/>
                  </v:group>
                  <v:group id="Группа 350" o:spid="_x0000_s1408" alt="" style="position:absolute;left:59;top:2018;width:3607;height:1804" coordorigin="8431,12398" coordsize="569,285">
                    <v:rect id="Rectangle 13" o:spid="_x0000_s1409" alt="" style="position:absolute;left:8431;top:12398;width:143;height:285;visibility:visible" filled="f"/>
                    <v:rect id="Rectangle 14" o:spid="_x0000_s1410" alt="" style="position:absolute;left:8573;top:12398;width:143;height:285;visibility:visible" filled="f"/>
                    <v:rect id="Rectangle 15" o:spid="_x0000_s1411" alt="" style="position:absolute;left:8715;top:12398;width:143;height:285;visibility:visible" filled="f"/>
                    <v:rect id="Rectangle 16" o:spid="_x0000_s1412" alt="" style="position:absolute;left:8857;top:12398;width:143;height:285;visibility:visible" filled="f"/>
                  </v:group>
                </v:group>
              </w:pict>
            </w:r>
            <w:r w:rsidR="0001122D" w:rsidRPr="007210A9">
              <w:rPr>
                <w:sz w:val="16"/>
              </w:rPr>
              <w:t xml:space="preserve">СОЦИАЛЬНОЕ ПОЛОЖЕНИЕ  ______________________________________________ </w:t>
            </w:r>
            <w:r w:rsidR="00891365" w:rsidRPr="007210A9">
              <w:rPr>
                <w:sz w:val="16"/>
              </w:rPr>
              <w:t xml:space="preserve">       </w:t>
            </w:r>
            <w:r w:rsidR="0001122D" w:rsidRPr="007210A9">
              <w:rPr>
                <w:sz w:val="16"/>
              </w:rPr>
              <w:t>23</w:t>
            </w:r>
          </w:p>
          <w:p w:rsidR="0001122D" w:rsidRPr="007210A9" w:rsidRDefault="0001122D">
            <w:pPr>
              <w:spacing w:line="216" w:lineRule="auto"/>
              <w:ind w:right="-108"/>
              <w:rPr>
                <w:sz w:val="16"/>
              </w:rPr>
            </w:pPr>
            <w:r w:rsidRPr="007210A9">
              <w:rPr>
                <w:sz w:val="16"/>
              </w:rPr>
              <w:t>(по справочнику № 9)</w:t>
            </w:r>
          </w:p>
        </w:tc>
        <w:tc>
          <w:tcPr>
            <w:tcW w:w="2418" w:type="dxa"/>
            <w:gridSpan w:val="8"/>
            <w:tcBorders>
              <w:top w:val="nil"/>
              <w:left w:val="nil"/>
              <w:bottom w:val="nil"/>
              <w:right w:val="single" w:sz="6" w:space="0" w:color="auto"/>
            </w:tcBorders>
          </w:tcPr>
          <w:p w:rsidR="0001122D" w:rsidRPr="007210A9" w:rsidRDefault="0001122D" w:rsidP="00254BFC">
            <w:pPr>
              <w:spacing w:line="144" w:lineRule="auto"/>
              <w:ind w:left="-108"/>
              <w:jc w:val="center"/>
              <w:rPr>
                <w:caps/>
                <w:sz w:val="16"/>
              </w:rPr>
            </w:pPr>
            <w:r w:rsidRPr="007210A9">
              <w:rPr>
                <w:sz w:val="12"/>
                <w:szCs w:val="12"/>
              </w:rPr>
              <w:t>трудовой и образовательный статус, другие социально значимые статусы</w:t>
            </w:r>
          </w:p>
        </w:tc>
      </w:tr>
      <w:tr w:rsidR="005E52B7" w:rsidRPr="007210A9" w:rsidTr="0002724D">
        <w:tblPrEx>
          <w:tblCellMar>
            <w:top w:w="0" w:type="dxa"/>
            <w:bottom w:w="0" w:type="dxa"/>
          </w:tblCellMar>
        </w:tblPrEx>
        <w:trPr>
          <w:trHeight w:hRule="exact" w:val="169"/>
        </w:trPr>
        <w:tc>
          <w:tcPr>
            <w:tcW w:w="335" w:type="dxa"/>
            <w:vMerge/>
            <w:tcBorders>
              <w:bottom w:val="nil"/>
            </w:tcBorders>
            <w:vAlign w:val="center"/>
          </w:tcPr>
          <w:p w:rsidR="005E52B7" w:rsidRPr="007210A9" w:rsidRDefault="005E52B7" w:rsidP="005A01DF">
            <w:pPr>
              <w:spacing w:before="40"/>
              <w:ind w:left="-57" w:right="-113"/>
              <w:jc w:val="center"/>
              <w:rPr>
                <w:b/>
                <w:noProof/>
                <w:sz w:val="16"/>
              </w:rPr>
            </w:pPr>
          </w:p>
        </w:tc>
        <w:tc>
          <w:tcPr>
            <w:tcW w:w="8171" w:type="dxa"/>
            <w:gridSpan w:val="6"/>
            <w:vMerge/>
            <w:tcBorders>
              <w:bottom w:val="nil"/>
              <w:right w:val="nil"/>
            </w:tcBorders>
            <w:vAlign w:val="center"/>
          </w:tcPr>
          <w:p w:rsidR="005E52B7" w:rsidRPr="007210A9" w:rsidRDefault="005E52B7">
            <w:pPr>
              <w:spacing w:line="216" w:lineRule="auto"/>
              <w:jc w:val="center"/>
              <w:rPr>
                <w:b/>
                <w:sz w:val="16"/>
              </w:rPr>
            </w:pPr>
          </w:p>
        </w:tc>
        <w:tc>
          <w:tcPr>
            <w:tcW w:w="234" w:type="dxa"/>
            <w:tcBorders>
              <w:top w:val="nil"/>
              <w:left w:val="nil"/>
              <w:bottom w:val="nil"/>
            </w:tcBorders>
            <w:vAlign w:val="center"/>
          </w:tcPr>
          <w:p w:rsidR="005E52B7" w:rsidRPr="007210A9" w:rsidRDefault="005E52B7">
            <w:pPr>
              <w:spacing w:line="216" w:lineRule="auto"/>
              <w:ind w:right="-108"/>
              <w:rPr>
                <w:sz w:val="16"/>
              </w:rPr>
            </w:pPr>
          </w:p>
        </w:tc>
        <w:tc>
          <w:tcPr>
            <w:tcW w:w="2184" w:type="dxa"/>
            <w:gridSpan w:val="7"/>
            <w:tcBorders>
              <w:top w:val="nil"/>
              <w:bottom w:val="nil"/>
              <w:right w:val="single" w:sz="6" w:space="0" w:color="auto"/>
            </w:tcBorders>
          </w:tcPr>
          <w:p w:rsidR="005E52B7" w:rsidRPr="007210A9" w:rsidRDefault="005E52B7" w:rsidP="005E52B7">
            <w:pPr>
              <w:spacing w:before="120"/>
              <w:ind w:left="-57"/>
              <w:rPr>
                <w:b/>
                <w:sz w:val="12"/>
                <w:szCs w:val="12"/>
              </w:rPr>
            </w:pPr>
          </w:p>
        </w:tc>
      </w:tr>
      <w:tr w:rsidR="0025465E" w:rsidRPr="007210A9" w:rsidTr="0002724D">
        <w:tblPrEx>
          <w:tblCellMar>
            <w:top w:w="0" w:type="dxa"/>
            <w:bottom w:w="0" w:type="dxa"/>
          </w:tblCellMar>
        </w:tblPrEx>
        <w:trPr>
          <w:trHeight w:hRule="exact" w:val="442"/>
        </w:trPr>
        <w:tc>
          <w:tcPr>
            <w:tcW w:w="335" w:type="dxa"/>
            <w:tcBorders>
              <w:top w:val="single" w:sz="6" w:space="0" w:color="auto"/>
              <w:bottom w:val="double" w:sz="6" w:space="0" w:color="auto"/>
            </w:tcBorders>
            <w:vAlign w:val="center"/>
          </w:tcPr>
          <w:p w:rsidR="0025465E" w:rsidRPr="007210A9" w:rsidRDefault="005A01DF" w:rsidP="005A01DF">
            <w:pPr>
              <w:spacing w:before="40"/>
              <w:ind w:left="-57" w:right="-113"/>
              <w:jc w:val="center"/>
              <w:rPr>
                <w:b/>
                <w:noProof/>
                <w:sz w:val="16"/>
              </w:rPr>
            </w:pPr>
            <w:r w:rsidRPr="007210A9">
              <w:rPr>
                <w:b/>
                <w:noProof/>
                <w:sz w:val="16"/>
              </w:rPr>
              <w:t>24.</w:t>
            </w:r>
          </w:p>
        </w:tc>
        <w:tc>
          <w:tcPr>
            <w:tcW w:w="7734" w:type="dxa"/>
            <w:gridSpan w:val="3"/>
            <w:tcBorders>
              <w:top w:val="single" w:sz="6" w:space="0" w:color="auto"/>
              <w:bottom w:val="double" w:sz="6" w:space="0" w:color="auto"/>
            </w:tcBorders>
            <w:vAlign w:val="center"/>
          </w:tcPr>
          <w:p w:rsidR="0025465E" w:rsidRPr="007210A9" w:rsidRDefault="0025465E">
            <w:pPr>
              <w:spacing w:line="192" w:lineRule="auto"/>
              <w:rPr>
                <w:sz w:val="16"/>
              </w:rPr>
            </w:pPr>
            <w:r w:rsidRPr="007210A9">
              <w:rPr>
                <w:sz w:val="16"/>
              </w:rPr>
              <w:t xml:space="preserve">ДОЛЖНОСТНОЕ ПОЛОЖЕНИЕ </w:t>
            </w:r>
            <w:r w:rsidRPr="007210A9">
              <w:rPr>
                <w:sz w:val="16"/>
                <w:u w:val="single"/>
              </w:rPr>
              <w:t>_______________________________________________________________</w:t>
            </w:r>
          </w:p>
          <w:p w:rsidR="0025465E" w:rsidRPr="007210A9" w:rsidRDefault="0025465E">
            <w:pPr>
              <w:spacing w:line="192" w:lineRule="auto"/>
              <w:ind w:left="176" w:right="-108" w:hanging="176"/>
              <w:rPr>
                <w:sz w:val="16"/>
              </w:rPr>
            </w:pPr>
            <w:r w:rsidRPr="007210A9">
              <w:rPr>
                <w:sz w:val="16"/>
              </w:rPr>
              <w:t>(по справочнику № 10)</w:t>
            </w:r>
          </w:p>
        </w:tc>
        <w:tc>
          <w:tcPr>
            <w:tcW w:w="2864" w:type="dxa"/>
            <w:gridSpan w:val="11"/>
            <w:vAlign w:val="center"/>
          </w:tcPr>
          <w:p w:rsidR="0025465E" w:rsidRPr="007210A9" w:rsidRDefault="00306F68" w:rsidP="00CB6E91">
            <w:pPr>
              <w:spacing w:line="192" w:lineRule="auto"/>
              <w:ind w:left="-57" w:right="1871"/>
              <w:jc w:val="center"/>
              <w:rPr>
                <w:caps/>
                <w:sz w:val="18"/>
                <w:szCs w:val="18"/>
              </w:rPr>
            </w:pPr>
            <w:r w:rsidRPr="007210A9">
              <w:rPr>
                <w:noProof/>
                <w:sz w:val="16"/>
              </w:rPr>
              <w:pict>
                <v:group id="_x0000_s1334" alt="" style="position:absolute;left:0;text-align:left;margin-left:37.6pt;margin-top:1.25pt;width:97.4pt;height:14.25pt;z-index:52;mso-position-horizontal-relative:text;mso-position-vertical-relative:text" coordorigin="1562,1695" coordsize="1948,285">
                  <v:group id="_x0000_s1335" alt="" style="position:absolute;left:1562;top:1695;width:859;height:285" coordorigin="1562,1695" coordsize="859,285">
                    <v:rect id="_x0000_s1336" alt="" style="position:absolute;left:1852;top:1695;width:143;height:285" filled="f"/>
                    <v:rect id="_x0000_s1337" alt="" style="position:absolute;left:1710;top:1695;width:143;height:285" filled="f"/>
                    <v:rect id="_x0000_s1338" alt="" style="position:absolute;left:2278;top:1695;width:143;height:285" filled="f"/>
                    <v:rect id="_x0000_s1339" alt="" style="position:absolute;left:1994;top:1695;width:143;height:285" filled="f"/>
                    <v:rect id="_x0000_s1340" alt="" style="position:absolute;left:2136;top:1695;width:143;height:285" filled="f"/>
                    <v:rect id="_x0000_s1341" alt="" style="position:absolute;left:1562;top:1695;width:143;height:285" filled="f"/>
                  </v:group>
                  <v:group id="_x0000_s1342" alt="" style="position:absolute;left:2522;top:1695;width:988;height:285" coordorigin="2482,1143" coordsize="988,285">
                    <v:rect id="_x0000_s1343" alt="" style="position:absolute;left:2617;top:1143;width:143;height:285" filled="f"/>
                    <v:rect id="_x0000_s1344" alt="" style="position:absolute;left:2759;top:1143;width:143;height:285" filled="f"/>
                    <v:rect id="_x0000_s1345" alt="" style="position:absolute;left:3185;top:1143;width:143;height:285" filled="f"/>
                    <v:rect id="_x0000_s1346" alt="" style="position:absolute;left:3327;top:1143;width:143;height:285;mso-wrap-style:square;v-text-anchor:top" filled="f">
                      <v:textbox style="mso-next-textbox:#_x0000_s1346" inset="1pt,1pt,1pt,1pt">
                        <w:txbxContent>
                          <w:p w:rsidR="0001122D" w:rsidRDefault="0001122D" w:rsidP="00CB6E91">
                            <w:pPr>
                              <w:jc w:val="center"/>
                            </w:pPr>
                            <w:r>
                              <w:rPr>
                                <w:sz w:val="18"/>
                              </w:rPr>
                              <w:t>/</w:t>
                            </w:r>
                          </w:p>
                        </w:txbxContent>
                      </v:textbox>
                    </v:rect>
                    <v:rect id="_x0000_s1347" alt="" style="position:absolute;left:2901;top:1143;width:143;height:285" filled="f"/>
                    <v:rect id="_x0000_s1348" alt="" style="position:absolute;left:3043;top:1143;width:143;height:285" filled="f"/>
                    <v:rect id="_x0000_s1349" alt="" style="position:absolute;left:2482;top:1143;width:143;height:285" filled="f"/>
                  </v:group>
                </v:group>
              </w:pict>
            </w:r>
            <w:r w:rsidR="0025465E" w:rsidRPr="007210A9">
              <w:rPr>
                <w:caps/>
                <w:sz w:val="16"/>
              </w:rPr>
              <w:t xml:space="preserve">         </w:t>
            </w:r>
          </w:p>
          <w:p w:rsidR="002B00C1" w:rsidRPr="007210A9" w:rsidRDefault="000A7184" w:rsidP="000A7184">
            <w:pPr>
              <w:spacing w:line="168" w:lineRule="auto"/>
              <w:ind w:left="-57" w:right="1871"/>
              <w:jc w:val="center"/>
              <w:rPr>
                <w:caps/>
                <w:sz w:val="18"/>
                <w:szCs w:val="18"/>
                <w:lang w:val="en-US"/>
              </w:rPr>
            </w:pPr>
            <w:r w:rsidRPr="007210A9">
              <w:rPr>
                <w:caps/>
                <w:sz w:val="16"/>
              </w:rPr>
              <w:t xml:space="preserve">       24</w:t>
            </w:r>
          </w:p>
          <w:p w:rsidR="00817814" w:rsidRPr="007210A9" w:rsidRDefault="00817814" w:rsidP="000A7184">
            <w:pPr>
              <w:spacing w:line="168" w:lineRule="auto"/>
              <w:ind w:left="-57" w:right="1871"/>
              <w:jc w:val="center"/>
              <w:rPr>
                <w:caps/>
                <w:sz w:val="2"/>
                <w:szCs w:val="2"/>
                <w:lang w:val="en-US"/>
              </w:rPr>
            </w:pPr>
          </w:p>
          <w:p w:rsidR="00AA3B1A" w:rsidRPr="007210A9" w:rsidRDefault="005A01DF" w:rsidP="00EF5A7D">
            <w:pPr>
              <w:pStyle w:val="21"/>
              <w:spacing w:line="168" w:lineRule="auto"/>
              <w:ind w:hanging="51"/>
              <w:rPr>
                <w:caps/>
              </w:rPr>
            </w:pPr>
            <w:r w:rsidRPr="007210A9">
              <w:t xml:space="preserve">                    </w:t>
            </w:r>
            <w:r w:rsidR="00EF5A7D" w:rsidRPr="007210A9">
              <w:t xml:space="preserve"> </w:t>
            </w:r>
            <w:r w:rsidRPr="007210A9">
              <w:t xml:space="preserve">      </w:t>
            </w:r>
            <w:r w:rsidRPr="007210A9">
              <w:rPr>
                <w:sz w:val="14"/>
              </w:rPr>
              <w:t>осн.        год        мес.  чис.</w:t>
            </w:r>
          </w:p>
        </w:tc>
      </w:tr>
      <w:tr w:rsidR="0025465E" w:rsidRPr="007210A9" w:rsidTr="0002724D">
        <w:tblPrEx>
          <w:tblCellMar>
            <w:top w:w="0" w:type="dxa"/>
            <w:bottom w:w="0" w:type="dxa"/>
          </w:tblCellMar>
        </w:tblPrEx>
        <w:trPr>
          <w:trHeight w:hRule="exact" w:val="492"/>
        </w:trPr>
        <w:tc>
          <w:tcPr>
            <w:tcW w:w="335" w:type="dxa"/>
            <w:tcBorders>
              <w:top w:val="single" w:sz="6" w:space="0" w:color="auto"/>
              <w:bottom w:val="single" w:sz="6" w:space="0" w:color="auto"/>
            </w:tcBorders>
            <w:vAlign w:val="center"/>
          </w:tcPr>
          <w:p w:rsidR="0025465E" w:rsidRPr="007210A9" w:rsidRDefault="0025465E" w:rsidP="004E2CE9">
            <w:pPr>
              <w:spacing w:line="204" w:lineRule="auto"/>
              <w:ind w:left="-57" w:right="-113"/>
              <w:jc w:val="center"/>
              <w:rPr>
                <w:b/>
                <w:noProof/>
                <w:sz w:val="16"/>
              </w:rPr>
            </w:pPr>
            <w:r w:rsidRPr="007210A9">
              <w:rPr>
                <w:b/>
                <w:noProof/>
                <w:sz w:val="16"/>
              </w:rPr>
              <w:t>2</w:t>
            </w:r>
            <w:r w:rsidR="005A01DF" w:rsidRPr="007210A9">
              <w:rPr>
                <w:b/>
                <w:noProof/>
                <w:sz w:val="16"/>
              </w:rPr>
              <w:t>5.</w:t>
            </w:r>
          </w:p>
          <w:p w:rsidR="005A01DF" w:rsidRPr="007210A9" w:rsidRDefault="005A01DF" w:rsidP="004E2CE9">
            <w:pPr>
              <w:spacing w:line="204" w:lineRule="auto"/>
              <w:ind w:left="-113" w:right="-113"/>
              <w:jc w:val="center"/>
              <w:rPr>
                <w:b/>
                <w:noProof/>
                <w:sz w:val="16"/>
                <w:lang w:val="en-US"/>
              </w:rPr>
            </w:pPr>
            <w:r w:rsidRPr="007210A9">
              <w:rPr>
                <w:b/>
                <w:noProof/>
                <w:sz w:val="16"/>
              </w:rPr>
              <w:t>25.1</w:t>
            </w:r>
            <w:r w:rsidR="006E44D6" w:rsidRPr="007210A9">
              <w:rPr>
                <w:b/>
                <w:noProof/>
                <w:sz w:val="16"/>
                <w:lang w:val="en-US"/>
              </w:rPr>
              <w:t>.</w:t>
            </w:r>
          </w:p>
        </w:tc>
        <w:tc>
          <w:tcPr>
            <w:tcW w:w="8455" w:type="dxa"/>
            <w:gridSpan w:val="7"/>
            <w:tcBorders>
              <w:top w:val="nil"/>
              <w:bottom w:val="single" w:sz="6" w:space="0" w:color="auto"/>
            </w:tcBorders>
            <w:vAlign w:val="center"/>
          </w:tcPr>
          <w:p w:rsidR="0025465E" w:rsidRPr="007210A9" w:rsidRDefault="0025465E" w:rsidP="004E2CE9">
            <w:pPr>
              <w:spacing w:line="192" w:lineRule="auto"/>
              <w:ind w:left="-17" w:right="-108"/>
              <w:rPr>
                <w:bCs/>
                <w:sz w:val="16"/>
              </w:rPr>
            </w:pPr>
            <w:r w:rsidRPr="007210A9">
              <w:rPr>
                <w:b/>
                <w:sz w:val="16"/>
              </w:rPr>
              <w:t xml:space="preserve">РЕШЕНИЕ ПО ПРЕСТУПЛЕНИЮ </w:t>
            </w:r>
            <w:r w:rsidRPr="007210A9">
              <w:rPr>
                <w:bCs/>
                <w:sz w:val="16"/>
              </w:rPr>
              <w:t xml:space="preserve">(по справочнику № 16) </w:t>
            </w:r>
            <w:r w:rsidRPr="007210A9">
              <w:rPr>
                <w:bCs/>
                <w:sz w:val="16"/>
                <w:u w:val="single"/>
              </w:rPr>
              <w:t>__________________</w:t>
            </w:r>
            <w:r w:rsidR="00AA3B1A" w:rsidRPr="007210A9">
              <w:rPr>
                <w:bCs/>
                <w:sz w:val="16"/>
                <w:u w:val="single"/>
              </w:rPr>
              <w:t>_____</w:t>
            </w:r>
            <w:r w:rsidR="00AA3B1A" w:rsidRPr="007210A9">
              <w:rPr>
                <w:sz w:val="16"/>
              </w:rPr>
              <w:t xml:space="preserve"> Дата “ </w:t>
            </w:r>
            <w:r w:rsidR="00AA3B1A" w:rsidRPr="007210A9">
              <w:rPr>
                <w:sz w:val="16"/>
                <w:u w:val="single"/>
              </w:rPr>
              <w:t>___</w:t>
            </w:r>
            <w:r w:rsidR="00AA3B1A" w:rsidRPr="007210A9">
              <w:rPr>
                <w:sz w:val="16"/>
              </w:rPr>
              <w:t xml:space="preserve">” </w:t>
            </w:r>
            <w:r w:rsidR="00AA3B1A" w:rsidRPr="007210A9">
              <w:rPr>
                <w:sz w:val="16"/>
                <w:u w:val="single"/>
              </w:rPr>
              <w:t>________</w:t>
            </w:r>
            <w:r w:rsidR="00AA3B1A" w:rsidRPr="007210A9">
              <w:rPr>
                <w:sz w:val="16"/>
              </w:rPr>
              <w:t xml:space="preserve"> 20</w:t>
            </w:r>
            <w:r w:rsidR="00AA3B1A" w:rsidRPr="007210A9">
              <w:rPr>
                <w:sz w:val="16"/>
                <w:u w:val="single"/>
              </w:rPr>
              <w:t xml:space="preserve">__ </w:t>
            </w:r>
            <w:r w:rsidR="00AA3B1A" w:rsidRPr="007210A9">
              <w:rPr>
                <w:sz w:val="16"/>
              </w:rPr>
              <w:t>г.</w:t>
            </w:r>
          </w:p>
          <w:p w:rsidR="0025465E" w:rsidRPr="007210A9" w:rsidRDefault="00AA3B1A" w:rsidP="004E2CE9">
            <w:pPr>
              <w:spacing w:line="192" w:lineRule="auto"/>
              <w:ind w:left="-17" w:right="-108"/>
              <w:rPr>
                <w:sz w:val="16"/>
              </w:rPr>
            </w:pPr>
            <w:r w:rsidRPr="007210A9">
              <w:rPr>
                <w:b/>
                <w:sz w:val="16"/>
              </w:rPr>
              <w:t xml:space="preserve">СУДЕБНОЕ РЕШЕНИЕ </w:t>
            </w:r>
            <w:r w:rsidRPr="007210A9">
              <w:rPr>
                <w:bCs/>
                <w:sz w:val="16"/>
              </w:rPr>
              <w:t xml:space="preserve">(по справочнику № 16) </w:t>
            </w:r>
            <w:r w:rsidRPr="007210A9">
              <w:rPr>
                <w:bCs/>
                <w:sz w:val="16"/>
                <w:u w:val="single"/>
              </w:rPr>
              <w:t>______________________</w:t>
            </w:r>
            <w:r w:rsidR="005B1488" w:rsidRPr="007210A9">
              <w:rPr>
                <w:bCs/>
                <w:sz w:val="16"/>
                <w:u w:val="single"/>
              </w:rPr>
              <w:t>__________</w:t>
            </w:r>
            <w:r w:rsidRPr="007210A9">
              <w:rPr>
                <w:bCs/>
                <w:sz w:val="16"/>
                <w:u w:val="single"/>
              </w:rPr>
              <w:t>__</w:t>
            </w:r>
            <w:r w:rsidRPr="007210A9">
              <w:rPr>
                <w:sz w:val="16"/>
              </w:rPr>
              <w:t xml:space="preserve"> Дата “ </w:t>
            </w:r>
            <w:r w:rsidRPr="007210A9">
              <w:rPr>
                <w:sz w:val="16"/>
                <w:u w:val="single"/>
              </w:rPr>
              <w:t>___</w:t>
            </w:r>
            <w:r w:rsidRPr="007210A9">
              <w:rPr>
                <w:sz w:val="16"/>
              </w:rPr>
              <w:t xml:space="preserve">” </w:t>
            </w:r>
            <w:r w:rsidRPr="007210A9">
              <w:rPr>
                <w:sz w:val="16"/>
                <w:u w:val="single"/>
              </w:rPr>
              <w:t>________</w:t>
            </w:r>
            <w:r w:rsidRPr="007210A9">
              <w:rPr>
                <w:sz w:val="16"/>
              </w:rPr>
              <w:t xml:space="preserve"> 20</w:t>
            </w:r>
            <w:r w:rsidRPr="007210A9">
              <w:rPr>
                <w:sz w:val="16"/>
                <w:u w:val="single"/>
              </w:rPr>
              <w:t>__</w:t>
            </w:r>
            <w:r w:rsidRPr="007210A9">
              <w:rPr>
                <w:sz w:val="16"/>
              </w:rPr>
              <w:t xml:space="preserve"> г.</w:t>
            </w:r>
          </w:p>
        </w:tc>
        <w:tc>
          <w:tcPr>
            <w:tcW w:w="2143" w:type="dxa"/>
            <w:gridSpan w:val="7"/>
            <w:tcBorders>
              <w:bottom w:val="nil"/>
            </w:tcBorders>
          </w:tcPr>
          <w:p w:rsidR="0025465E" w:rsidRPr="007210A9" w:rsidRDefault="00306F68" w:rsidP="005A01DF">
            <w:pPr>
              <w:pStyle w:val="21"/>
              <w:spacing w:before="40"/>
              <w:ind w:hanging="51"/>
            </w:pPr>
            <w:r w:rsidRPr="007210A9">
              <w:rPr>
                <w:b/>
                <w:noProof/>
              </w:rPr>
              <w:pict>
                <v:group id="_x0000_s1297" alt="" style="position:absolute;left:0;text-align:left;margin-left:13.5pt;margin-top:1.8pt;width:85.1pt;height:29.25pt;z-index:38;mso-position-horizontal-relative:text;mso-position-vertical-relative:text" coordorigin="9700,14946" coordsize="1702,585">
                  <v:group id="_x0000_s1298" alt="" style="position:absolute;left:9700;top:14946;width:1702;height:285" coordorigin="-248" coordsize="20424,20000">
                    <v:group id="_x0000_s1299" alt="" style="position:absolute;left:11680;width:3420;height:16702" coordsize="20520,20000">
                      <v:line id="_x0000_s1300" alt="" style="position:absolute" from="0,0" to="72,20000" strokeweight="2pt">
                        <v:stroke startarrowwidth="narrow" startarrowlength="short" endarrowwidth="narrow" endarrowlength="short"/>
                      </v:line>
                      <v:line id="_x0000_s1301" alt="" style="position:absolute" from="20448,0" to="20520,20000" strokeweight="2pt">
                        <v:stroke startarrowwidth="narrow" startarrowlength="short" endarrowwidth="narrow" endarrowlength="short"/>
                      </v:line>
                    </v:group>
                    <v:group id="_x0000_s1302" alt="" style="position:absolute;left:-248;width:20424;height:20000" coordorigin="1" coordsize="19994,20000">
                      <v:group id="_x0000_s1303" alt="" style="position:absolute;left:1;width:3348;height:20000" coordorigin="6" coordsize="19994,20000">
                        <v:rect id="_x0000_s1304" alt="" style="position:absolute;left:9967;width:10033;height:20000" filled="f"/>
                        <v:rect id="_x0000_s1305" alt="" style="position:absolute;left:6;width:10033;height:20000" filled="f"/>
                      </v:group>
                      <v:group id="_x0000_s1306" alt="" style="position:absolute;left:5005;width:14990;height:20000" coordorigin="-3" coordsize="20004,20000">
                        <v:rect id="_x0000_s1307" alt="" style="position:absolute;left:15533;width:2242;height:20000" filled="f"/>
                        <v:rect id="_x0000_s1308" alt="" style="position:absolute;left:13307;width:2242;height:20000" filled="f"/>
                        <v:rect id="_x0000_s1309" alt="" style="position:absolute;left:11081;width:2242;height:20000" filled="f"/>
                        <v:rect id="_x0000_s1310" alt="" style="position:absolute;left:17759;width:2242;height:20000;mso-wrap-style:square;v-text-anchor:top" filled="f">
                          <v:textbox style="mso-next-textbox:#_x0000_s1310" inset="1pt,1pt,1pt,1pt">
                            <w:txbxContent>
                              <w:p w:rsidR="0025465E" w:rsidRDefault="0025465E">
                                <w:pPr>
                                  <w:jc w:val="center"/>
                                </w:pPr>
                                <w:r>
                                  <w:rPr>
                                    <w:sz w:val="18"/>
                                  </w:rPr>
                                  <w:t>/</w:t>
                                </w:r>
                              </w:p>
                            </w:txbxContent>
                          </v:textbox>
                        </v:rect>
                        <v:rect id="_x0000_s1311" alt="" style="position:absolute;left:8855;width:2242;height:20000" filled="f"/>
                        <v:rect id="_x0000_s1312" alt="" style="position:absolute;left:6629;width:2241;height:20000" filled="f"/>
                        <v:rect id="_x0000_s1313" alt="" style="position:absolute;left:4402;width:2242;height:20000" filled="f"/>
                        <v:rect id="_x0000_s1314" alt="" style="position:absolute;left:2223;width:2242;height:20000" filled="f"/>
                        <v:rect id="_x0000_s1315" alt="" style="position:absolute;left:-3;width:2242;height:20000" filled="f"/>
                      </v:group>
                    </v:group>
                  </v:group>
                  <v:group id="_x0000_s1316" alt="" style="position:absolute;left:9700;top:15246;width:1702;height:285" coordorigin="-248" coordsize="20424,20000">
                    <v:group id="_x0000_s1317" alt="" style="position:absolute;left:11680;width:3420;height:16702" coordsize="20520,20000">
                      <v:line id="_x0000_s1318" alt="" style="position:absolute" from="0,0" to="72,20000" strokeweight="2pt">
                        <v:stroke startarrowwidth="narrow" startarrowlength="short" endarrowwidth="narrow" endarrowlength="short"/>
                      </v:line>
                      <v:line id="_x0000_s1319" alt="" style="position:absolute" from="20448,0" to="20520,20000" strokeweight="2pt">
                        <v:stroke startarrowwidth="narrow" startarrowlength="short" endarrowwidth="narrow" endarrowlength="short"/>
                      </v:line>
                    </v:group>
                    <v:group id="_x0000_s1320" alt="" style="position:absolute;left:-248;width:20424;height:20000" coordorigin="1" coordsize="19994,20000">
                      <v:group id="_x0000_s1321" alt="" style="position:absolute;left:1;width:3348;height:20000" coordorigin="6" coordsize="19994,20000">
                        <v:rect id="_x0000_s1322" alt="" style="position:absolute;left:9967;width:10033;height:20000" filled="f"/>
                        <v:rect id="_x0000_s1323" alt="" style="position:absolute;left:6;width:10033;height:20000" filled="f"/>
                      </v:group>
                      <v:group id="_x0000_s1324" alt="" style="position:absolute;left:5005;width:14990;height:20000" coordorigin="-3" coordsize="20004,20000">
                        <v:rect id="_x0000_s1325" alt="" style="position:absolute;left:15533;width:2242;height:20000" filled="f"/>
                        <v:rect id="_x0000_s1326" alt="" style="position:absolute;left:13307;width:2242;height:20000" filled="f"/>
                        <v:rect id="_x0000_s1327" alt="" style="position:absolute;left:11081;width:2242;height:20000" filled="f"/>
                        <v:rect id="_x0000_s1328" alt="" style="position:absolute;left:17759;width:2242;height:20000;mso-wrap-style:square;v-text-anchor:top" filled="f">
                          <v:textbox style="mso-next-textbox:#_x0000_s1328" inset="1pt,1pt,1pt,1pt">
                            <w:txbxContent>
                              <w:p w:rsidR="005A01DF" w:rsidRDefault="005A01DF" w:rsidP="005A01DF">
                                <w:pPr>
                                  <w:jc w:val="center"/>
                                </w:pPr>
                                <w:r>
                                  <w:rPr>
                                    <w:sz w:val="18"/>
                                  </w:rPr>
                                  <w:t>/</w:t>
                                </w:r>
                              </w:p>
                            </w:txbxContent>
                          </v:textbox>
                        </v:rect>
                        <v:rect id="_x0000_s1329" alt="" style="position:absolute;left:8855;width:2242;height:20000" filled="f"/>
                        <v:rect id="_x0000_s1330" alt="" style="position:absolute;left:6629;width:2241;height:20000" filled="f"/>
                        <v:rect id="_x0000_s1331" alt="" style="position:absolute;left:4402;width:2242;height:20000" filled="f"/>
                        <v:rect id="_x0000_s1332" alt="" style="position:absolute;left:2223;width:2242;height:20000" filled="f"/>
                        <v:rect id="_x0000_s1333" alt="" style="position:absolute;left:-3;width:2242;height:20000" filled="f"/>
                      </v:group>
                    </v:group>
                  </v:group>
                </v:group>
              </w:pict>
            </w:r>
            <w:r w:rsidR="0025465E" w:rsidRPr="007210A9">
              <w:t>25</w:t>
            </w:r>
          </w:p>
          <w:p w:rsidR="005A01DF" w:rsidRPr="007210A9" w:rsidRDefault="005A01DF" w:rsidP="005A01DF">
            <w:pPr>
              <w:pStyle w:val="21"/>
              <w:ind w:hanging="51"/>
              <w:rPr>
                <w:caps/>
              </w:rPr>
            </w:pPr>
            <w:r w:rsidRPr="007210A9">
              <w:t>25.1</w:t>
            </w:r>
          </w:p>
        </w:tc>
      </w:tr>
      <w:tr w:rsidR="00A77546" w:rsidRPr="007210A9" w:rsidTr="00AA4BD7">
        <w:tblPrEx>
          <w:tblCellMar>
            <w:top w:w="0" w:type="dxa"/>
            <w:bottom w:w="0" w:type="dxa"/>
          </w:tblCellMar>
        </w:tblPrEx>
        <w:trPr>
          <w:trHeight w:hRule="exact" w:val="869"/>
        </w:trPr>
        <w:tc>
          <w:tcPr>
            <w:tcW w:w="335" w:type="dxa"/>
            <w:tcBorders>
              <w:top w:val="single" w:sz="6" w:space="0" w:color="auto"/>
              <w:bottom w:val="single" w:sz="6" w:space="0" w:color="auto"/>
            </w:tcBorders>
            <w:vAlign w:val="center"/>
          </w:tcPr>
          <w:p w:rsidR="00A77546" w:rsidRPr="007210A9" w:rsidRDefault="00A77546" w:rsidP="00A77546">
            <w:pPr>
              <w:ind w:left="-113" w:right="-113"/>
              <w:jc w:val="center"/>
              <w:rPr>
                <w:b/>
                <w:noProof/>
                <w:sz w:val="16"/>
                <w:szCs w:val="16"/>
                <w:lang w:val="en-US"/>
              </w:rPr>
            </w:pPr>
            <w:r w:rsidRPr="007210A9">
              <w:rPr>
                <w:b/>
                <w:noProof/>
                <w:sz w:val="16"/>
                <w:szCs w:val="16"/>
              </w:rPr>
              <w:t>25.2.</w:t>
            </w:r>
          </w:p>
        </w:tc>
        <w:tc>
          <w:tcPr>
            <w:tcW w:w="8455" w:type="dxa"/>
            <w:gridSpan w:val="7"/>
            <w:tcBorders>
              <w:top w:val="nil"/>
              <w:bottom w:val="single" w:sz="6" w:space="0" w:color="auto"/>
            </w:tcBorders>
            <w:vAlign w:val="center"/>
          </w:tcPr>
          <w:p w:rsidR="00A77546" w:rsidRPr="00AA4BD7" w:rsidRDefault="00A77546" w:rsidP="00A77546">
            <w:pPr>
              <w:spacing w:line="204" w:lineRule="auto"/>
              <w:ind w:left="-17" w:right="-108"/>
              <w:rPr>
                <w:sz w:val="15"/>
                <w:szCs w:val="15"/>
              </w:rPr>
            </w:pPr>
            <w:r w:rsidRPr="00AA4BD7">
              <w:rPr>
                <w:sz w:val="15"/>
                <w:szCs w:val="15"/>
              </w:rPr>
              <w:t>Решение по преступлению (первоначальное приостановление дела):</w:t>
            </w:r>
          </w:p>
          <w:p w:rsidR="00A77546" w:rsidRPr="00AA4BD7" w:rsidRDefault="00A77546" w:rsidP="00A77546">
            <w:pPr>
              <w:spacing w:line="204" w:lineRule="auto"/>
              <w:ind w:left="-17" w:right="-107"/>
              <w:rPr>
                <w:sz w:val="15"/>
                <w:szCs w:val="15"/>
              </w:rPr>
            </w:pPr>
            <w:r w:rsidRPr="00AA4BD7">
              <w:rPr>
                <w:sz w:val="15"/>
                <w:szCs w:val="15"/>
              </w:rPr>
              <w:t xml:space="preserve">по п. 1 ч. 1 ст. 208 УПК РФ (024), в т.ч. на основании п. 1 ч. 1 ст. 27 УПК РФ, п. 2 ч. 2 ст. 302 УПК РФ (039), в т.ч. на основании ч. 2.2 ст. 27 УПК РФ (086), по п. 2 ч. 1 ст. 208 УПК РФ (022), по п. 3 ч. 1 ст. 208 УПК РФ (028), </w:t>
            </w:r>
            <w:r w:rsidRPr="00AA4BD7">
              <w:rPr>
                <w:sz w:val="15"/>
                <w:szCs w:val="15"/>
              </w:rPr>
              <w:br/>
              <w:t xml:space="preserve">по п. 3.1 ч. 1 ст. 208 УПК РФ (088), по п. 4 ч. 1 ст. 208 УПК РФ (023); из числа первоначально приостановленных </w:t>
            </w:r>
          </w:p>
          <w:p w:rsidR="00A77546" w:rsidRPr="007210A9" w:rsidRDefault="00A77546" w:rsidP="00A4086E">
            <w:pPr>
              <w:spacing w:line="204" w:lineRule="auto"/>
              <w:ind w:left="-17" w:right="-107"/>
              <w:rPr>
                <w:bCs/>
                <w:sz w:val="20"/>
              </w:rPr>
            </w:pPr>
            <w:r w:rsidRPr="00AA4BD7">
              <w:rPr>
                <w:sz w:val="15"/>
                <w:szCs w:val="15"/>
              </w:rPr>
              <w:t xml:space="preserve">по п. 3.1 ч. 1 ст. 208 УПК РФ (100), по п. 4 ч. 1 ст. 208 УПК РФ (200) </w:t>
            </w:r>
            <w:r w:rsidR="00A4086E" w:rsidRPr="00AA4BD7">
              <w:rPr>
                <w:sz w:val="15"/>
                <w:szCs w:val="15"/>
              </w:rPr>
              <w:t xml:space="preserve">                   </w:t>
            </w:r>
            <w:r w:rsidRPr="00AA4BD7">
              <w:rPr>
                <w:sz w:val="15"/>
                <w:szCs w:val="15"/>
              </w:rPr>
              <w:t>Дата «</w:t>
            </w:r>
            <w:r w:rsidRPr="00AA4BD7">
              <w:rPr>
                <w:sz w:val="15"/>
                <w:szCs w:val="15"/>
                <w:u w:val="single"/>
              </w:rPr>
              <w:t>___</w:t>
            </w:r>
            <w:r w:rsidRPr="00AA4BD7">
              <w:rPr>
                <w:sz w:val="15"/>
                <w:szCs w:val="15"/>
              </w:rPr>
              <w:t xml:space="preserve">» </w:t>
            </w:r>
            <w:r w:rsidRPr="00AA4BD7">
              <w:rPr>
                <w:sz w:val="15"/>
                <w:szCs w:val="15"/>
                <w:u w:val="single"/>
              </w:rPr>
              <w:t>________</w:t>
            </w:r>
            <w:r w:rsidRPr="00AA4BD7">
              <w:rPr>
                <w:sz w:val="15"/>
                <w:szCs w:val="15"/>
              </w:rPr>
              <w:t xml:space="preserve"> 20</w:t>
            </w:r>
            <w:r w:rsidRPr="00AA4BD7">
              <w:rPr>
                <w:sz w:val="15"/>
                <w:szCs w:val="15"/>
                <w:u w:val="single"/>
              </w:rPr>
              <w:t>__</w:t>
            </w:r>
            <w:r w:rsidR="00AA4BD7">
              <w:rPr>
                <w:sz w:val="15"/>
                <w:szCs w:val="15"/>
                <w:u w:val="single"/>
              </w:rPr>
              <w:t>___</w:t>
            </w:r>
            <w:r w:rsidRPr="00AA4BD7">
              <w:rPr>
                <w:sz w:val="15"/>
                <w:szCs w:val="15"/>
              </w:rPr>
              <w:t>г.</w:t>
            </w:r>
          </w:p>
        </w:tc>
        <w:tc>
          <w:tcPr>
            <w:tcW w:w="2143" w:type="dxa"/>
            <w:gridSpan w:val="7"/>
            <w:tcBorders>
              <w:top w:val="nil"/>
              <w:bottom w:val="single" w:sz="4" w:space="0" w:color="auto"/>
            </w:tcBorders>
          </w:tcPr>
          <w:p w:rsidR="00A77546" w:rsidRPr="007210A9" w:rsidRDefault="00A77546" w:rsidP="00A77546">
            <w:pPr>
              <w:pStyle w:val="21"/>
              <w:ind w:left="-107" w:hanging="51"/>
            </w:pPr>
            <w:r w:rsidRPr="007210A9">
              <w:t xml:space="preserve">   </w:t>
            </w:r>
          </w:p>
          <w:p w:rsidR="00A77546" w:rsidRPr="007210A9" w:rsidRDefault="00A77546" w:rsidP="00A77546">
            <w:pPr>
              <w:pStyle w:val="21"/>
              <w:ind w:left="-107" w:hanging="51"/>
              <w:rPr>
                <w:sz w:val="20"/>
              </w:rPr>
            </w:pPr>
            <w:r w:rsidRPr="007210A9">
              <w:t xml:space="preserve">         </w:t>
            </w:r>
            <w:r w:rsidRPr="007210A9">
              <w:rPr>
                <w:sz w:val="14"/>
              </w:rPr>
              <w:t>осн.           год      мес.  чис.</w:t>
            </w:r>
          </w:p>
          <w:p w:rsidR="00AA4BD7" w:rsidRDefault="00306F68" w:rsidP="00AA4BD7">
            <w:pPr>
              <w:pStyle w:val="21"/>
              <w:tabs>
                <w:tab w:val="left" w:pos="600"/>
                <w:tab w:val="center" w:pos="875"/>
              </w:tabs>
              <w:ind w:left="0" w:firstLine="0"/>
              <w:rPr>
                <w:sz w:val="20"/>
              </w:rPr>
            </w:pPr>
            <w:r w:rsidRPr="007210A9">
              <w:rPr>
                <w:noProof/>
              </w:rPr>
              <w:pict>
                <v:group id="_x0000_s1292" alt="" style="position:absolute;margin-left:7.8pt;margin-top:4.05pt;width:21.35pt;height:14.25pt;z-index:60" coordorigin="9033,12833" coordsize="427,285">
                  <v:rect id="_x0000_s1293" alt="" style="position:absolute;left:9033;top:12833;width:143;height:285" filled="f"/>
                  <v:group id="_x0000_s1294" alt="" style="position:absolute;left:9175;top:12833;width:285;height:285" coordsize="20000,20000">
                    <v:rect id="_x0000_s1295" alt="" style="position:absolute;width:10035;height:20000" filled="f"/>
                    <v:rect id="_x0000_s1296" alt="" style="position:absolute;left:9965;width:10035;height:20000;mso-wrap-style:square;v-text-anchor:top" filled="f">
                      <v:textbox style="mso-next-textbox:#_x0000_s1296" inset="1pt,1pt,1pt,1pt">
                        <w:txbxContent>
                          <w:p w:rsidR="00A77546" w:rsidRDefault="00A77546" w:rsidP="000E6F15">
                            <w:pPr>
                              <w:jc w:val="center"/>
                            </w:pPr>
                          </w:p>
                        </w:txbxContent>
                      </v:textbox>
                    </v:rect>
                  </v:group>
                </v:group>
              </w:pict>
            </w:r>
            <w:r w:rsidRPr="007210A9">
              <w:rPr>
                <w:noProof/>
              </w:rPr>
              <w:pict>
                <v:shape id="Рисунок 2" o:spid="_x0000_s1291" type="#_x0000_t75" alt="" style="position:absolute;margin-left:32.5pt;margin-top:2.9pt;width:66.6pt;height:18.95pt;z-index:-69;visibility:visible;mso-wrap-edited:f;mso-width-percent:0;mso-height-percent:0;mso-width-percent:0;mso-height-percent:0">
                  <v:imagedata r:id="rId9" o:title=""/>
                </v:shape>
              </w:pict>
            </w:r>
          </w:p>
          <w:p w:rsidR="00A77546" w:rsidRPr="00AA4BD7" w:rsidRDefault="00A77546" w:rsidP="00AA4BD7">
            <w:pPr>
              <w:pStyle w:val="21"/>
              <w:tabs>
                <w:tab w:val="left" w:pos="600"/>
                <w:tab w:val="center" w:pos="875"/>
              </w:tabs>
              <w:ind w:left="0" w:firstLine="0"/>
              <w:rPr>
                <w:sz w:val="20"/>
              </w:rPr>
            </w:pPr>
            <w:r w:rsidRPr="007210A9">
              <w:rPr>
                <w:szCs w:val="16"/>
              </w:rPr>
              <w:t>25.2.</w:t>
            </w:r>
            <w:r w:rsidRPr="007210A9">
              <w:rPr>
                <w:szCs w:val="16"/>
              </w:rPr>
              <w:tab/>
            </w:r>
            <w:r w:rsidRPr="007210A9">
              <w:rPr>
                <w:caps/>
                <w:noProof/>
                <w:sz w:val="20"/>
              </w:rPr>
              <w:t xml:space="preserve">  </w:t>
            </w:r>
          </w:p>
        </w:tc>
      </w:tr>
      <w:tr w:rsidR="00A77546" w:rsidRPr="0002724D" w:rsidTr="0002724D">
        <w:tblPrEx>
          <w:tblCellMar>
            <w:top w:w="0" w:type="dxa"/>
            <w:bottom w:w="0" w:type="dxa"/>
          </w:tblCellMar>
        </w:tblPrEx>
        <w:trPr>
          <w:cantSplit/>
          <w:trHeight w:val="797"/>
        </w:trPr>
        <w:tc>
          <w:tcPr>
            <w:tcW w:w="335" w:type="dxa"/>
            <w:tcBorders>
              <w:top w:val="single" w:sz="6" w:space="0" w:color="auto"/>
              <w:bottom w:val="single" w:sz="6" w:space="0" w:color="auto"/>
            </w:tcBorders>
          </w:tcPr>
          <w:p w:rsidR="00A77546" w:rsidRPr="007210A9" w:rsidRDefault="00A77546" w:rsidP="00A77546">
            <w:pPr>
              <w:spacing w:before="40"/>
              <w:ind w:left="-57" w:right="-57"/>
              <w:jc w:val="center"/>
              <w:rPr>
                <w:b/>
                <w:bCs/>
                <w:noProof/>
                <w:sz w:val="16"/>
              </w:rPr>
            </w:pPr>
            <w:r w:rsidRPr="007210A9">
              <w:rPr>
                <w:b/>
                <w:bCs/>
                <w:sz w:val="16"/>
              </w:rPr>
              <w:lastRenderedPageBreak/>
              <w:t xml:space="preserve">26. </w:t>
            </w:r>
          </w:p>
        </w:tc>
        <w:tc>
          <w:tcPr>
            <w:tcW w:w="9171" w:type="dxa"/>
            <w:gridSpan w:val="11"/>
            <w:tcBorders>
              <w:top w:val="single" w:sz="4" w:space="0" w:color="auto"/>
              <w:bottom w:val="single" w:sz="6" w:space="0" w:color="auto"/>
            </w:tcBorders>
          </w:tcPr>
          <w:p w:rsidR="00A77546" w:rsidRPr="0002724D" w:rsidRDefault="00A77546" w:rsidP="00805094">
            <w:pPr>
              <w:spacing w:line="192" w:lineRule="auto"/>
              <w:ind w:left="-17" w:right="-108" w:firstLine="17"/>
              <w:rPr>
                <w:sz w:val="15"/>
                <w:szCs w:val="15"/>
              </w:rPr>
            </w:pPr>
            <w:r w:rsidRPr="0002724D">
              <w:rPr>
                <w:spacing w:val="-2"/>
                <w:sz w:val="15"/>
                <w:szCs w:val="15"/>
              </w:rPr>
              <w:t xml:space="preserve">МОТИВ (цель) ПРЕСТУПЛЕНИЯ: корыстные побуждения (01), в том числе направленные на получение имущественных прав и выгод для себя или для третьих лиц (36); </w:t>
            </w:r>
            <w:r w:rsidRPr="0002724D">
              <w:rPr>
                <w:b/>
                <w:spacing w:val="-2"/>
                <w:sz w:val="15"/>
                <w:szCs w:val="15"/>
              </w:rPr>
              <w:t>приобретение</w:t>
            </w:r>
            <w:r w:rsidRPr="0002724D">
              <w:rPr>
                <w:spacing w:val="-2"/>
                <w:sz w:val="15"/>
                <w:szCs w:val="15"/>
              </w:rPr>
              <w:t xml:space="preserve"> (получение): наркотических средств (02), психотропных (32), сильнодействующих (03) веществ, прекурсоров (33), спиртных напитков (04), денежных средств (05), кредита (06); </w:t>
            </w:r>
            <w:r w:rsidRPr="0002724D">
              <w:rPr>
                <w:b/>
                <w:spacing w:val="-2"/>
                <w:sz w:val="15"/>
                <w:szCs w:val="15"/>
              </w:rPr>
              <w:t>завладение:</w:t>
            </w:r>
            <w:r w:rsidRPr="0002724D">
              <w:rPr>
                <w:spacing w:val="-2"/>
                <w:sz w:val="15"/>
                <w:szCs w:val="15"/>
              </w:rPr>
              <w:t xml:space="preserve"> транспортным средством (07), грузом (08), оружием (09), взрывными устройствами (24), взрывчатыми веществами (25), боеприпасами (26); сбыт (10); промысел (11); сокрытие другого преступления (12); </w:t>
            </w:r>
            <w:r w:rsidRPr="0002724D">
              <w:rPr>
                <w:b/>
                <w:spacing w:val="-2"/>
                <w:sz w:val="15"/>
                <w:szCs w:val="15"/>
              </w:rPr>
              <w:t>побуждения:</w:t>
            </w:r>
            <w:r w:rsidRPr="0002724D">
              <w:rPr>
                <w:spacing w:val="-2"/>
                <w:sz w:val="15"/>
                <w:szCs w:val="15"/>
              </w:rPr>
              <w:t xml:space="preserve"> хулиганские (13), сексуальные (14); </w:t>
            </w:r>
            <w:r w:rsidRPr="0002724D">
              <w:rPr>
                <w:b/>
                <w:spacing w:val="-2"/>
                <w:sz w:val="15"/>
                <w:szCs w:val="15"/>
              </w:rPr>
              <w:t>бытовые:</w:t>
            </w:r>
            <w:r w:rsidRPr="0002724D">
              <w:rPr>
                <w:spacing w:val="-2"/>
                <w:sz w:val="15"/>
                <w:szCs w:val="15"/>
              </w:rPr>
              <w:t xml:space="preserve"> ревность (30), ссора (31), иные бытовые причины (15); </w:t>
            </w:r>
            <w:r w:rsidRPr="0002724D">
              <w:rPr>
                <w:b/>
                <w:spacing w:val="-2"/>
                <w:sz w:val="15"/>
                <w:szCs w:val="15"/>
              </w:rPr>
              <w:t>вражда, ненависть, месть:</w:t>
            </w:r>
            <w:r w:rsidRPr="0002724D">
              <w:rPr>
                <w:spacing w:val="-2"/>
                <w:sz w:val="15"/>
                <w:szCs w:val="15"/>
              </w:rPr>
              <w:t xml:space="preserve"> расовая (28), национальная (18), религиозная (19),  идеологическая, политическая (34), в отношении какой-либо социальной группы (35); иная личная заинтересованность (17); </w:t>
            </w:r>
            <w:r w:rsidR="00EA7727" w:rsidRPr="0002724D">
              <w:rPr>
                <w:spacing w:val="-2"/>
                <w:sz w:val="15"/>
                <w:szCs w:val="15"/>
              </w:rPr>
              <w:t xml:space="preserve">межличностный конфликт (37); </w:t>
            </w:r>
            <w:r w:rsidRPr="0002724D">
              <w:rPr>
                <w:spacing w:val="-2"/>
                <w:sz w:val="15"/>
                <w:szCs w:val="15"/>
              </w:rPr>
              <w:t>раздел сфер влияния (20); трансплантация человеческих органов (21); сокрытие доходов (прибыли) и других объектов налогообложения (22)</w:t>
            </w:r>
            <w:r w:rsidR="0046495F" w:rsidRPr="0002724D">
              <w:rPr>
                <w:spacing w:val="-2"/>
                <w:sz w:val="15"/>
                <w:szCs w:val="15"/>
              </w:rPr>
              <w:t xml:space="preserve">; </w:t>
            </w:r>
            <w:r w:rsidR="0046495F" w:rsidRPr="0002724D">
              <w:rPr>
                <w:b/>
                <w:spacing w:val="-2"/>
                <w:sz w:val="15"/>
                <w:szCs w:val="15"/>
              </w:rPr>
              <w:t>пропаганды, оправдания и поддержки: терроризма (38), диверсии (39)</w:t>
            </w:r>
          </w:p>
        </w:tc>
        <w:tc>
          <w:tcPr>
            <w:tcW w:w="1427" w:type="dxa"/>
            <w:gridSpan w:val="3"/>
            <w:tcBorders>
              <w:top w:val="single" w:sz="4" w:space="0" w:color="auto"/>
              <w:bottom w:val="nil"/>
              <w:right w:val="single" w:sz="4" w:space="0" w:color="auto"/>
            </w:tcBorders>
            <w:vAlign w:val="bottom"/>
          </w:tcPr>
          <w:p w:rsidR="00A77546" w:rsidRPr="0002724D" w:rsidRDefault="00A77546" w:rsidP="00A77546">
            <w:pPr>
              <w:spacing w:before="120"/>
              <w:ind w:left="-57" w:right="445"/>
              <w:jc w:val="center"/>
              <w:rPr>
                <w:caps/>
                <w:sz w:val="16"/>
              </w:rPr>
            </w:pPr>
          </w:p>
          <w:p w:rsidR="00A77546" w:rsidRPr="0002724D" w:rsidRDefault="00306F68" w:rsidP="00A77546">
            <w:pPr>
              <w:spacing w:before="120"/>
              <w:ind w:left="-57" w:right="161" w:hanging="20"/>
              <w:rPr>
                <w:caps/>
                <w:sz w:val="16"/>
              </w:rPr>
            </w:pPr>
            <w:r w:rsidRPr="0002724D">
              <w:rPr>
                <w:caps/>
                <w:noProof/>
                <w:sz w:val="16"/>
              </w:rPr>
              <w:pict>
                <v:rect id="_x0000_s1290" alt="" style="position:absolute;left:0;text-align:left;margin-left:20.95pt;margin-top:2.85pt;width:7.15pt;height:14.25pt;z-index:59;mso-wrap-edited:f;mso-width-percent:0;mso-height-percent:0;mso-width-percent:0;mso-height-percent:0" filled="f"/>
              </w:pict>
            </w:r>
            <w:r w:rsidRPr="0002724D">
              <w:rPr>
                <w:caps/>
                <w:noProof/>
                <w:sz w:val="16"/>
              </w:rPr>
              <w:pict>
                <v:rect id="_x0000_s1289" alt="" style="position:absolute;left:0;text-align:left;margin-left:28.05pt;margin-top:2.85pt;width:7.15pt;height:14.25pt;z-index:58;mso-wrap-edited:f;mso-width-percent:0;mso-height-percent:0;mso-width-percent:0;mso-height-percent:0" filled="f"/>
              </w:pict>
            </w:r>
            <w:r w:rsidRPr="0002724D">
              <w:rPr>
                <w:b/>
                <w:bCs/>
                <w:noProof/>
                <w:sz w:val="16"/>
              </w:rPr>
              <w:pict>
                <v:rect id="_x0000_s1288" alt="" style="position:absolute;left:0;text-align:left;margin-left:54.65pt;margin-top:2.85pt;width:7.15pt;height:14.25pt;z-index:57;mso-wrap-style:square;mso-wrap-edited:f;mso-width-percent:0;mso-height-percent:0;mso-width-percent:0;mso-height-percent:0;v-text-anchor:top" filled="f">
                  <v:textbox style="mso-next-textbox:#_x0000_s1288" inset="1pt,1pt,1pt,1pt">
                    <w:txbxContent>
                      <w:p w:rsidR="00A77546" w:rsidRDefault="00A77546">
                        <w:pPr>
                          <w:jc w:val="center"/>
                        </w:pPr>
                        <w:r>
                          <w:rPr>
                            <w:sz w:val="18"/>
                          </w:rPr>
                          <w:t>/</w:t>
                        </w:r>
                      </w:p>
                    </w:txbxContent>
                  </v:textbox>
                </v:rect>
              </w:pict>
            </w:r>
            <w:r w:rsidRPr="0002724D">
              <w:rPr>
                <w:b/>
                <w:bCs/>
                <w:noProof/>
                <w:sz w:val="16"/>
              </w:rPr>
              <w:pict>
                <v:rect id="_x0000_s1287" alt="" style="position:absolute;left:0;text-align:left;margin-left:40.45pt;margin-top:2.85pt;width:7.15pt;height:14.25pt;z-index:56;mso-wrap-edited:f;mso-width-percent:0;mso-height-percent:0;mso-width-percent:0;mso-height-percent:0" filled="f"/>
              </w:pict>
            </w:r>
            <w:r w:rsidRPr="0002724D">
              <w:rPr>
                <w:b/>
                <w:bCs/>
                <w:noProof/>
                <w:sz w:val="16"/>
              </w:rPr>
              <w:pict>
                <v:rect id="_x0000_s1286" alt="" style="position:absolute;left:0;text-align:left;margin-left:47.55pt;margin-top:2.85pt;width:7.15pt;height:14.25pt;z-index:55;mso-wrap-edited:f;mso-width-percent:0;mso-height-percent:0;mso-width-percent:0;mso-height-percent:0" filled="f"/>
              </w:pict>
            </w:r>
            <w:r w:rsidR="00A77546" w:rsidRPr="0002724D">
              <w:rPr>
                <w:caps/>
                <w:sz w:val="16"/>
              </w:rPr>
              <w:t xml:space="preserve">     26</w:t>
            </w:r>
          </w:p>
          <w:p w:rsidR="00A77546" w:rsidRPr="0002724D" w:rsidRDefault="00A77546" w:rsidP="00A77546">
            <w:pPr>
              <w:spacing w:before="120"/>
              <w:ind w:left="-57" w:right="586" w:firstLine="107"/>
              <w:jc w:val="right"/>
              <w:rPr>
                <w:caps/>
                <w:sz w:val="16"/>
              </w:rPr>
            </w:pPr>
          </w:p>
        </w:tc>
      </w:tr>
      <w:tr w:rsidR="0025465E" w:rsidRPr="0002724D" w:rsidTr="0002724D">
        <w:tblPrEx>
          <w:tblCellMar>
            <w:top w:w="0" w:type="dxa"/>
            <w:bottom w:w="0" w:type="dxa"/>
          </w:tblCellMar>
        </w:tblPrEx>
        <w:trPr>
          <w:cantSplit/>
          <w:trHeight w:hRule="exact" w:val="285"/>
        </w:trPr>
        <w:tc>
          <w:tcPr>
            <w:tcW w:w="335" w:type="dxa"/>
            <w:tcBorders>
              <w:top w:val="single" w:sz="6" w:space="0" w:color="auto"/>
              <w:bottom w:val="single" w:sz="6" w:space="0" w:color="auto"/>
            </w:tcBorders>
            <w:vAlign w:val="center"/>
          </w:tcPr>
          <w:p w:rsidR="0025465E" w:rsidRPr="007210A9" w:rsidRDefault="0025465E">
            <w:pPr>
              <w:spacing w:before="40"/>
              <w:ind w:left="-57" w:right="-57"/>
              <w:jc w:val="center"/>
              <w:rPr>
                <w:b/>
                <w:noProof/>
                <w:sz w:val="16"/>
              </w:rPr>
            </w:pPr>
            <w:r w:rsidRPr="007210A9">
              <w:br w:type="page"/>
            </w:r>
            <w:r w:rsidRPr="007210A9">
              <w:rPr>
                <w:b/>
                <w:noProof/>
                <w:sz w:val="16"/>
              </w:rPr>
              <w:t>27.</w:t>
            </w:r>
          </w:p>
        </w:tc>
        <w:tc>
          <w:tcPr>
            <w:tcW w:w="9171" w:type="dxa"/>
            <w:gridSpan w:val="11"/>
            <w:tcBorders>
              <w:top w:val="single" w:sz="6" w:space="0" w:color="auto"/>
              <w:bottom w:val="single" w:sz="6" w:space="0" w:color="auto"/>
            </w:tcBorders>
          </w:tcPr>
          <w:p w:rsidR="0025465E" w:rsidRPr="0002724D" w:rsidRDefault="0025465E">
            <w:pPr>
              <w:spacing w:before="40"/>
              <w:ind w:left="284" w:right="-57" w:hanging="284"/>
              <w:rPr>
                <w:sz w:val="16"/>
              </w:rPr>
            </w:pPr>
            <w:r w:rsidRPr="0002724D">
              <w:rPr>
                <w:sz w:val="16"/>
              </w:rPr>
              <w:t>ПРЕСТУПЛЕНИЕ ВЫЯВЛЕНО в ходе расследования (1), дознания (3); явка с повинной (2)</w:t>
            </w:r>
          </w:p>
        </w:tc>
        <w:tc>
          <w:tcPr>
            <w:tcW w:w="1427" w:type="dxa"/>
            <w:gridSpan w:val="3"/>
            <w:tcBorders>
              <w:top w:val="nil"/>
              <w:bottom w:val="nil"/>
              <w:right w:val="single" w:sz="4" w:space="0" w:color="auto"/>
            </w:tcBorders>
          </w:tcPr>
          <w:p w:rsidR="0025465E" w:rsidRPr="0002724D" w:rsidRDefault="00306F68" w:rsidP="00B46162">
            <w:pPr>
              <w:tabs>
                <w:tab w:val="left" w:pos="318"/>
              </w:tabs>
              <w:rPr>
                <w:caps/>
                <w:sz w:val="26"/>
                <w:szCs w:val="26"/>
                <w:vertAlign w:val="superscript"/>
              </w:rPr>
            </w:pPr>
            <w:r w:rsidRPr="0002724D">
              <w:rPr>
                <w:noProof/>
                <w:szCs w:val="28"/>
                <w:vertAlign w:val="superscript"/>
              </w:rPr>
              <w:pict>
                <v:group id="_x0000_s1282" alt="" style="position:absolute;margin-left:33.35pt;margin-top:.6pt;width:28.3pt;height:14.25pt;z-index:23;mso-position-horizontal-relative:text;mso-position-vertical-relative:text" coordorigin="-1" coordsize="20001,20000">
                  <v:rect id="_x0000_s1283" alt="" style="position:absolute;left:9929;width:5053;height:20000" filled="f"/>
                  <v:rect id="_x0000_s1284" alt="" style="position:absolute;left:14947;width:5053;height:20000;mso-wrap-style:square;v-text-anchor:top" filled="f">
                    <v:textbox style="mso-next-textbox:#_x0000_s1284" inset="1pt,1pt,1pt,1pt">
                      <w:txbxContent>
                        <w:p w:rsidR="0025465E" w:rsidRDefault="0025465E">
                          <w:pPr>
                            <w:jc w:val="center"/>
                          </w:pPr>
                          <w:r>
                            <w:rPr>
                              <w:sz w:val="18"/>
                            </w:rPr>
                            <w:t>/</w:t>
                          </w:r>
                        </w:p>
                      </w:txbxContent>
                    </v:textbox>
                  </v:rect>
                  <v:rect id="_x0000_s1285" alt="" style="position:absolute;left:-1;width:5054;height:20000" filled="f"/>
                </v:group>
              </w:pict>
            </w:r>
            <w:r w:rsidR="00D918B6" w:rsidRPr="0002724D">
              <w:rPr>
                <w:caps/>
                <w:szCs w:val="28"/>
                <w:vertAlign w:val="superscript"/>
              </w:rPr>
              <w:t xml:space="preserve">   </w:t>
            </w:r>
            <w:r w:rsidR="0025465E" w:rsidRPr="0002724D">
              <w:rPr>
                <w:caps/>
                <w:szCs w:val="28"/>
                <w:vertAlign w:val="superscript"/>
              </w:rPr>
              <w:t xml:space="preserve">   </w:t>
            </w:r>
            <w:r w:rsidR="0025465E" w:rsidRPr="0002724D">
              <w:rPr>
                <w:caps/>
                <w:sz w:val="26"/>
                <w:szCs w:val="26"/>
                <w:vertAlign w:val="superscript"/>
              </w:rPr>
              <w:t>27</w:t>
            </w:r>
          </w:p>
        </w:tc>
      </w:tr>
      <w:tr w:rsidR="0025465E" w:rsidRPr="007210A9" w:rsidTr="00805094">
        <w:tblPrEx>
          <w:tblCellMar>
            <w:top w:w="0" w:type="dxa"/>
            <w:bottom w:w="0" w:type="dxa"/>
          </w:tblCellMar>
        </w:tblPrEx>
        <w:trPr>
          <w:trHeight w:hRule="exact" w:val="1806"/>
        </w:trPr>
        <w:tc>
          <w:tcPr>
            <w:tcW w:w="335" w:type="dxa"/>
            <w:tcBorders>
              <w:top w:val="single" w:sz="6" w:space="0" w:color="auto"/>
              <w:bottom w:val="single" w:sz="6" w:space="0" w:color="auto"/>
            </w:tcBorders>
          </w:tcPr>
          <w:p w:rsidR="0025465E" w:rsidRPr="0002724D" w:rsidRDefault="00A46AA0" w:rsidP="00A46AA0">
            <w:pPr>
              <w:spacing w:before="40"/>
              <w:ind w:left="-108" w:right="-57"/>
              <w:jc w:val="center"/>
              <w:rPr>
                <w:b/>
                <w:noProof/>
                <w:sz w:val="16"/>
              </w:rPr>
            </w:pPr>
            <w:r w:rsidRPr="0002724D">
              <w:rPr>
                <w:b/>
                <w:noProof/>
                <w:sz w:val="16"/>
                <w:lang w:val="en-US"/>
              </w:rPr>
              <w:t xml:space="preserve"> </w:t>
            </w:r>
            <w:r w:rsidR="0025465E" w:rsidRPr="0002724D">
              <w:rPr>
                <w:b/>
                <w:noProof/>
                <w:sz w:val="16"/>
              </w:rPr>
              <w:t>28.</w:t>
            </w:r>
          </w:p>
        </w:tc>
        <w:tc>
          <w:tcPr>
            <w:tcW w:w="8171" w:type="dxa"/>
            <w:gridSpan w:val="6"/>
            <w:tcBorders>
              <w:top w:val="single" w:sz="6" w:space="0" w:color="auto"/>
              <w:bottom w:val="single" w:sz="6" w:space="0" w:color="auto"/>
            </w:tcBorders>
          </w:tcPr>
          <w:p w:rsidR="00805094" w:rsidRDefault="0025465E" w:rsidP="001E19ED">
            <w:pPr>
              <w:spacing w:line="192" w:lineRule="auto"/>
              <w:ind w:right="-133"/>
              <w:rPr>
                <w:b/>
                <w:spacing w:val="-4"/>
                <w:sz w:val="15"/>
                <w:szCs w:val="15"/>
              </w:rPr>
            </w:pPr>
            <w:r w:rsidRPr="00805094">
              <w:rPr>
                <w:spacing w:val="-4"/>
                <w:sz w:val="15"/>
                <w:szCs w:val="15"/>
              </w:rPr>
              <w:t xml:space="preserve">УСТАНОВЛЕННАЯ СУММА МАТЕРИАЛЬНОГО УЩЕРБА: </w:t>
            </w:r>
            <w:r w:rsidR="00836473" w:rsidRPr="00805094">
              <w:rPr>
                <w:spacing w:val="-4"/>
                <w:sz w:val="15"/>
                <w:szCs w:val="15"/>
              </w:rPr>
              <w:t>в</w:t>
            </w:r>
            <w:r w:rsidRPr="00805094">
              <w:rPr>
                <w:spacing w:val="-4"/>
                <w:sz w:val="15"/>
                <w:szCs w:val="15"/>
              </w:rPr>
              <w:t xml:space="preserve">сего  (01) </w:t>
            </w:r>
            <w:r w:rsidRPr="00805094">
              <w:rPr>
                <w:spacing w:val="-4"/>
                <w:sz w:val="15"/>
                <w:szCs w:val="15"/>
                <w:u w:val="single"/>
              </w:rPr>
              <w:t xml:space="preserve">_____________ </w:t>
            </w:r>
            <w:r w:rsidRPr="00805094">
              <w:rPr>
                <w:spacing w:val="-4"/>
                <w:sz w:val="15"/>
                <w:szCs w:val="15"/>
              </w:rPr>
              <w:t>руб.;</w:t>
            </w:r>
            <w:r w:rsidR="0044285F" w:rsidRPr="00805094">
              <w:rPr>
                <w:spacing w:val="-4"/>
                <w:sz w:val="15"/>
                <w:szCs w:val="15"/>
              </w:rPr>
              <w:t xml:space="preserve"> </w:t>
            </w:r>
            <w:r w:rsidRPr="00805094">
              <w:rPr>
                <w:spacing w:val="-4"/>
                <w:sz w:val="15"/>
                <w:szCs w:val="15"/>
              </w:rPr>
              <w:t>сумма сокрыт</w:t>
            </w:r>
            <w:r w:rsidR="001E19ED" w:rsidRPr="00805094">
              <w:rPr>
                <w:spacing w:val="-4"/>
                <w:sz w:val="15"/>
                <w:szCs w:val="15"/>
              </w:rPr>
              <w:t xml:space="preserve">ых </w:t>
            </w:r>
            <w:r w:rsidR="001E19ED" w:rsidRPr="00805094">
              <w:rPr>
                <w:b/>
                <w:spacing w:val="-4"/>
                <w:sz w:val="15"/>
                <w:szCs w:val="15"/>
              </w:rPr>
              <w:t>денежных средств или имущества</w:t>
            </w:r>
            <w:r w:rsidRPr="00805094">
              <w:rPr>
                <w:spacing w:val="-4"/>
                <w:sz w:val="15"/>
                <w:szCs w:val="15"/>
              </w:rPr>
              <w:t xml:space="preserve"> (02) </w:t>
            </w:r>
            <w:r w:rsidRPr="00805094">
              <w:rPr>
                <w:spacing w:val="-4"/>
                <w:sz w:val="15"/>
                <w:szCs w:val="15"/>
                <w:u w:val="single"/>
              </w:rPr>
              <w:t xml:space="preserve">___________ </w:t>
            </w:r>
            <w:r w:rsidRPr="00805094">
              <w:rPr>
                <w:spacing w:val="-4"/>
                <w:sz w:val="15"/>
                <w:szCs w:val="15"/>
              </w:rPr>
              <w:t xml:space="preserve">руб.; сумма неуплаченного налога (03) </w:t>
            </w:r>
            <w:r w:rsidRPr="00805094">
              <w:rPr>
                <w:spacing w:val="-4"/>
                <w:sz w:val="15"/>
                <w:szCs w:val="15"/>
                <w:u w:val="single"/>
              </w:rPr>
              <w:t xml:space="preserve">__________ </w:t>
            </w:r>
            <w:r w:rsidRPr="00805094">
              <w:rPr>
                <w:spacing w:val="-4"/>
                <w:sz w:val="15"/>
                <w:szCs w:val="15"/>
              </w:rPr>
              <w:t>руб.;</w:t>
            </w:r>
            <w:r w:rsidR="0044285F" w:rsidRPr="00805094">
              <w:rPr>
                <w:spacing w:val="-4"/>
                <w:sz w:val="15"/>
                <w:szCs w:val="15"/>
              </w:rPr>
              <w:t xml:space="preserve"> </w:t>
            </w:r>
            <w:r w:rsidRPr="00805094">
              <w:rPr>
                <w:spacing w:val="-4"/>
                <w:sz w:val="15"/>
                <w:szCs w:val="15"/>
              </w:rPr>
              <w:t>сумма неуплаченных таможенных платежей (04) ___________ руб.; сумма сокрытых средств в иностранной валюте (05) _</w:t>
            </w:r>
            <w:r w:rsidRPr="00805094">
              <w:rPr>
                <w:spacing w:val="-4"/>
                <w:sz w:val="15"/>
                <w:szCs w:val="15"/>
                <w:u w:val="single"/>
              </w:rPr>
              <w:t xml:space="preserve">_________ </w:t>
            </w:r>
            <w:r w:rsidRPr="00805094">
              <w:rPr>
                <w:spacing w:val="-4"/>
                <w:sz w:val="15"/>
                <w:szCs w:val="15"/>
              </w:rPr>
              <w:t>руб.;</w:t>
            </w:r>
            <w:r w:rsidR="00081282" w:rsidRPr="00805094">
              <w:rPr>
                <w:spacing w:val="-4"/>
                <w:sz w:val="15"/>
                <w:szCs w:val="15"/>
              </w:rPr>
              <w:t xml:space="preserve"> </w:t>
            </w:r>
            <w:r w:rsidR="00296957" w:rsidRPr="00805094">
              <w:rPr>
                <w:spacing w:val="-4"/>
                <w:sz w:val="15"/>
                <w:szCs w:val="15"/>
              </w:rPr>
              <w:t>сумма невыплаченной заработной платы, пенсий, стипендий, пособий и иных выплат</w:t>
            </w:r>
            <w:r w:rsidR="00081282" w:rsidRPr="00805094">
              <w:rPr>
                <w:spacing w:val="-4"/>
                <w:sz w:val="15"/>
                <w:szCs w:val="15"/>
              </w:rPr>
              <w:t> (2</w:t>
            </w:r>
            <w:r w:rsidR="00297525" w:rsidRPr="00805094">
              <w:rPr>
                <w:spacing w:val="-4"/>
                <w:sz w:val="15"/>
                <w:szCs w:val="15"/>
              </w:rPr>
              <w:t>4</w:t>
            </w:r>
            <w:r w:rsidR="00081282" w:rsidRPr="00805094">
              <w:rPr>
                <w:spacing w:val="-4"/>
                <w:sz w:val="15"/>
                <w:szCs w:val="15"/>
              </w:rPr>
              <w:t>)</w:t>
            </w:r>
            <w:r w:rsidRPr="00805094">
              <w:rPr>
                <w:spacing w:val="-4"/>
                <w:sz w:val="15"/>
                <w:szCs w:val="15"/>
              </w:rPr>
              <w:t xml:space="preserve"> </w:t>
            </w:r>
            <w:r w:rsidR="00081282" w:rsidRPr="00805094">
              <w:rPr>
                <w:spacing w:val="-4"/>
                <w:sz w:val="15"/>
                <w:szCs w:val="15"/>
                <w:u w:val="single"/>
              </w:rPr>
              <w:t>_________</w:t>
            </w:r>
            <w:r w:rsidR="00081282" w:rsidRPr="00805094">
              <w:rPr>
                <w:spacing w:val="-4"/>
                <w:sz w:val="15"/>
                <w:szCs w:val="15"/>
              </w:rPr>
              <w:t xml:space="preserve">руб.; </w:t>
            </w:r>
            <w:r w:rsidR="00296957" w:rsidRPr="00805094">
              <w:rPr>
                <w:spacing w:val="-4"/>
                <w:sz w:val="15"/>
                <w:szCs w:val="15"/>
              </w:rPr>
              <w:t xml:space="preserve">сумма неуплаченных алиментов (25) </w:t>
            </w:r>
            <w:r w:rsidR="00296957" w:rsidRPr="00805094">
              <w:rPr>
                <w:spacing w:val="-4"/>
                <w:sz w:val="15"/>
                <w:szCs w:val="15"/>
                <w:u w:val="single"/>
              </w:rPr>
              <w:t>_________</w:t>
            </w:r>
            <w:r w:rsidR="00296957" w:rsidRPr="00805094">
              <w:rPr>
                <w:spacing w:val="-4"/>
                <w:sz w:val="15"/>
                <w:szCs w:val="15"/>
              </w:rPr>
              <w:t xml:space="preserve"> руб.;</w:t>
            </w:r>
            <w:r w:rsidR="003115E9" w:rsidRPr="00805094">
              <w:rPr>
                <w:spacing w:val="-4"/>
                <w:sz w:val="15"/>
                <w:szCs w:val="15"/>
              </w:rPr>
              <w:t xml:space="preserve"> </w:t>
            </w:r>
            <w:r w:rsidRPr="00805094">
              <w:rPr>
                <w:spacing w:val="-4"/>
                <w:sz w:val="15"/>
                <w:szCs w:val="15"/>
              </w:rPr>
              <w:t xml:space="preserve">стоимость фальсифицированных и недоброкачественных товаров (06) </w:t>
            </w:r>
            <w:r w:rsidRPr="00805094">
              <w:rPr>
                <w:spacing w:val="-4"/>
                <w:sz w:val="15"/>
                <w:szCs w:val="15"/>
                <w:u w:val="single"/>
              </w:rPr>
              <w:t>___</w:t>
            </w:r>
            <w:r w:rsidR="001E19ED" w:rsidRPr="00805094">
              <w:rPr>
                <w:spacing w:val="-4"/>
                <w:sz w:val="15"/>
                <w:szCs w:val="15"/>
                <w:u w:val="single"/>
              </w:rPr>
              <w:t>_</w:t>
            </w:r>
            <w:r w:rsidRPr="00805094">
              <w:rPr>
                <w:spacing w:val="-4"/>
                <w:sz w:val="15"/>
                <w:szCs w:val="15"/>
                <w:u w:val="single"/>
              </w:rPr>
              <w:t>_____</w:t>
            </w:r>
            <w:r w:rsidRPr="00805094">
              <w:rPr>
                <w:spacing w:val="-4"/>
                <w:sz w:val="15"/>
                <w:szCs w:val="15"/>
              </w:rPr>
              <w:t xml:space="preserve"> руб.; стоимость: контрабандных товаров (07) ______ руб., технологий (15) ___________ руб.; </w:t>
            </w:r>
            <w:r w:rsidRPr="00805094">
              <w:rPr>
                <w:b/>
                <w:spacing w:val="-4"/>
                <w:sz w:val="15"/>
                <w:szCs w:val="15"/>
              </w:rPr>
              <w:t xml:space="preserve">невозвращение: </w:t>
            </w:r>
            <w:r w:rsidRPr="00805094">
              <w:rPr>
                <w:spacing w:val="-4"/>
                <w:sz w:val="15"/>
                <w:szCs w:val="15"/>
              </w:rPr>
              <w:t xml:space="preserve">средств в иностранной валюте (16) _________ руб., предметов художественного, исторического и археологического достояния (17) </w:t>
            </w:r>
            <w:r w:rsidRPr="00805094">
              <w:rPr>
                <w:spacing w:val="-4"/>
                <w:sz w:val="15"/>
                <w:szCs w:val="15"/>
                <w:u w:val="single"/>
              </w:rPr>
              <w:t>_________</w:t>
            </w:r>
            <w:r w:rsidRPr="00805094">
              <w:rPr>
                <w:spacing w:val="-4"/>
                <w:sz w:val="15"/>
                <w:szCs w:val="15"/>
              </w:rPr>
              <w:t xml:space="preserve"> руб.; сумма незаконного кредита (10) </w:t>
            </w:r>
            <w:r w:rsidRPr="00805094">
              <w:rPr>
                <w:spacing w:val="-4"/>
                <w:sz w:val="15"/>
                <w:szCs w:val="15"/>
                <w:u w:val="single"/>
              </w:rPr>
              <w:t>______</w:t>
            </w:r>
            <w:r w:rsidR="001E19ED" w:rsidRPr="00805094">
              <w:rPr>
                <w:spacing w:val="-4"/>
                <w:sz w:val="15"/>
                <w:szCs w:val="15"/>
                <w:u w:val="single"/>
              </w:rPr>
              <w:t>_</w:t>
            </w:r>
            <w:r w:rsidRPr="00805094">
              <w:rPr>
                <w:spacing w:val="-4"/>
                <w:sz w:val="15"/>
                <w:szCs w:val="15"/>
                <w:u w:val="single"/>
              </w:rPr>
              <w:t>_</w:t>
            </w:r>
            <w:r w:rsidRPr="00805094">
              <w:rPr>
                <w:spacing w:val="-4"/>
                <w:sz w:val="15"/>
                <w:szCs w:val="15"/>
              </w:rPr>
              <w:t>руб., сумма подкупа</w:t>
            </w:r>
            <w:r w:rsidR="008E6F15" w:rsidRPr="00805094">
              <w:rPr>
                <w:spacing w:val="-4"/>
                <w:sz w:val="15"/>
                <w:szCs w:val="15"/>
              </w:rPr>
              <w:t xml:space="preserve"> (18)</w:t>
            </w:r>
            <w:r w:rsidR="008E6F15" w:rsidRPr="00805094">
              <w:rPr>
                <w:spacing w:val="-4"/>
                <w:sz w:val="15"/>
                <w:szCs w:val="15"/>
                <w:u w:val="single"/>
              </w:rPr>
              <w:t>_</w:t>
            </w:r>
            <w:r w:rsidR="001E19ED" w:rsidRPr="00805094">
              <w:rPr>
                <w:spacing w:val="-4"/>
                <w:sz w:val="15"/>
                <w:szCs w:val="15"/>
                <w:u w:val="single"/>
              </w:rPr>
              <w:t>_</w:t>
            </w:r>
            <w:r w:rsidR="008E6F15" w:rsidRPr="00805094">
              <w:rPr>
                <w:spacing w:val="-4"/>
                <w:sz w:val="15"/>
                <w:szCs w:val="15"/>
                <w:u w:val="single"/>
              </w:rPr>
              <w:t>__</w:t>
            </w:r>
            <w:r w:rsidR="003A0BCF" w:rsidRPr="00805094">
              <w:rPr>
                <w:spacing w:val="-4"/>
                <w:sz w:val="15"/>
                <w:szCs w:val="15"/>
                <w:u w:val="single"/>
              </w:rPr>
              <w:t>__</w:t>
            </w:r>
            <w:r w:rsidR="008E6F15" w:rsidRPr="00805094">
              <w:rPr>
                <w:spacing w:val="-4"/>
                <w:sz w:val="15"/>
                <w:szCs w:val="15"/>
                <w:u w:val="single"/>
              </w:rPr>
              <w:t>_</w:t>
            </w:r>
            <w:r w:rsidR="008E6F15" w:rsidRPr="00805094">
              <w:rPr>
                <w:spacing w:val="-4"/>
                <w:sz w:val="15"/>
                <w:szCs w:val="15"/>
              </w:rPr>
              <w:t>руб</w:t>
            </w:r>
            <w:r w:rsidR="0044285F" w:rsidRPr="00805094">
              <w:rPr>
                <w:spacing w:val="-4"/>
                <w:sz w:val="15"/>
                <w:szCs w:val="15"/>
              </w:rPr>
              <w:t>.</w:t>
            </w:r>
            <w:r w:rsidRPr="00805094">
              <w:rPr>
                <w:spacing w:val="-4"/>
                <w:sz w:val="15"/>
                <w:szCs w:val="15"/>
              </w:rPr>
              <w:t xml:space="preserve">, </w:t>
            </w:r>
            <w:r w:rsidR="008E6F15" w:rsidRPr="00805094">
              <w:rPr>
                <w:spacing w:val="-4"/>
                <w:sz w:val="15"/>
                <w:szCs w:val="15"/>
              </w:rPr>
              <w:t>взятки (1</w:t>
            </w:r>
            <w:r w:rsidR="001A7988" w:rsidRPr="00805094">
              <w:rPr>
                <w:spacing w:val="-4"/>
                <w:sz w:val="15"/>
                <w:szCs w:val="15"/>
              </w:rPr>
              <w:t>9</w:t>
            </w:r>
            <w:r w:rsidR="008E6F15" w:rsidRPr="00805094">
              <w:rPr>
                <w:spacing w:val="-4"/>
                <w:sz w:val="15"/>
                <w:szCs w:val="15"/>
              </w:rPr>
              <w:t xml:space="preserve">) </w:t>
            </w:r>
            <w:r w:rsidRPr="00805094">
              <w:rPr>
                <w:spacing w:val="-4"/>
                <w:sz w:val="15"/>
                <w:szCs w:val="15"/>
                <w:u w:val="single"/>
              </w:rPr>
              <w:t>__</w:t>
            </w:r>
            <w:r w:rsidR="003A0BCF" w:rsidRPr="00805094">
              <w:rPr>
                <w:spacing w:val="-4"/>
                <w:sz w:val="15"/>
                <w:szCs w:val="15"/>
                <w:u w:val="single"/>
              </w:rPr>
              <w:t>_</w:t>
            </w:r>
            <w:r w:rsidR="001E19ED" w:rsidRPr="00805094">
              <w:rPr>
                <w:spacing w:val="-4"/>
                <w:sz w:val="15"/>
                <w:szCs w:val="15"/>
                <w:u w:val="single"/>
              </w:rPr>
              <w:t>_</w:t>
            </w:r>
            <w:r w:rsidR="003A0BCF" w:rsidRPr="00805094">
              <w:rPr>
                <w:spacing w:val="-4"/>
                <w:sz w:val="15"/>
                <w:szCs w:val="15"/>
                <w:u w:val="single"/>
              </w:rPr>
              <w:t>_</w:t>
            </w:r>
            <w:r w:rsidRPr="00805094">
              <w:rPr>
                <w:spacing w:val="-4"/>
                <w:sz w:val="15"/>
                <w:szCs w:val="15"/>
                <w:u w:val="single"/>
              </w:rPr>
              <w:t xml:space="preserve">__ </w:t>
            </w:r>
            <w:r w:rsidRPr="00805094">
              <w:rPr>
                <w:spacing w:val="-4"/>
                <w:sz w:val="15"/>
                <w:szCs w:val="15"/>
              </w:rPr>
              <w:t xml:space="preserve">руб., </w:t>
            </w:r>
            <w:r w:rsidR="00A52ADF" w:rsidRPr="00805094">
              <w:rPr>
                <w:spacing w:val="-4"/>
                <w:sz w:val="15"/>
                <w:szCs w:val="15"/>
              </w:rPr>
              <w:t xml:space="preserve">незаконного вознаграждения (20) </w:t>
            </w:r>
            <w:r w:rsidR="00A52ADF" w:rsidRPr="00805094">
              <w:rPr>
                <w:spacing w:val="-4"/>
                <w:sz w:val="15"/>
                <w:szCs w:val="15"/>
                <w:u w:val="single"/>
              </w:rPr>
              <w:t>__</w:t>
            </w:r>
            <w:r w:rsidR="003A0BCF" w:rsidRPr="00805094">
              <w:rPr>
                <w:spacing w:val="-4"/>
                <w:sz w:val="15"/>
                <w:szCs w:val="15"/>
                <w:u w:val="single"/>
              </w:rPr>
              <w:t>__</w:t>
            </w:r>
            <w:r w:rsidR="00A52ADF" w:rsidRPr="00805094">
              <w:rPr>
                <w:spacing w:val="-4"/>
                <w:sz w:val="15"/>
                <w:szCs w:val="15"/>
                <w:u w:val="single"/>
              </w:rPr>
              <w:t>__</w:t>
            </w:r>
            <w:r w:rsidR="00A52ADF" w:rsidRPr="00805094">
              <w:rPr>
                <w:spacing w:val="-4"/>
                <w:sz w:val="15"/>
                <w:szCs w:val="15"/>
              </w:rPr>
              <w:t xml:space="preserve"> руб., </w:t>
            </w:r>
            <w:r w:rsidRPr="00805094">
              <w:rPr>
                <w:spacing w:val="-4"/>
                <w:sz w:val="15"/>
                <w:szCs w:val="15"/>
              </w:rPr>
              <w:t xml:space="preserve">стоимость продукции, реализуемой с нарушением </w:t>
            </w:r>
            <w:r w:rsidR="008E6F15" w:rsidRPr="00805094">
              <w:rPr>
                <w:spacing w:val="-4"/>
                <w:sz w:val="15"/>
                <w:szCs w:val="15"/>
              </w:rPr>
              <w:t>авторских и смежных прав (13) ___</w:t>
            </w:r>
            <w:r w:rsidRPr="00805094">
              <w:rPr>
                <w:spacing w:val="-4"/>
                <w:sz w:val="15"/>
                <w:szCs w:val="15"/>
              </w:rPr>
              <w:t>__ руб., сумма легализованных денежных средств, полученных преступным путем (14) __________ руб.</w:t>
            </w:r>
            <w:r w:rsidR="00786664" w:rsidRPr="00805094">
              <w:rPr>
                <w:spacing w:val="-4"/>
                <w:sz w:val="15"/>
                <w:szCs w:val="15"/>
              </w:rPr>
              <w:t>, сумма нецелевого расходования денежных средств (26)</w:t>
            </w:r>
            <w:r w:rsidR="003A0BCF" w:rsidRPr="00805094">
              <w:rPr>
                <w:spacing w:val="-4"/>
                <w:sz w:val="15"/>
                <w:szCs w:val="15"/>
              </w:rPr>
              <w:t xml:space="preserve"> </w:t>
            </w:r>
            <w:r w:rsidR="00786664" w:rsidRPr="00805094">
              <w:rPr>
                <w:spacing w:val="-4"/>
                <w:sz w:val="15"/>
                <w:szCs w:val="15"/>
              </w:rPr>
              <w:t>_____________ руб.</w:t>
            </w:r>
            <w:r w:rsidR="0044285F" w:rsidRPr="00805094">
              <w:rPr>
                <w:b/>
                <w:spacing w:val="-4"/>
                <w:sz w:val="15"/>
                <w:szCs w:val="15"/>
              </w:rPr>
              <w:t xml:space="preserve">, </w:t>
            </w:r>
            <w:r w:rsidR="00715408">
              <w:rPr>
                <w:b/>
                <w:spacing w:val="-4"/>
                <w:sz w:val="15"/>
                <w:szCs w:val="15"/>
              </w:rPr>
              <w:t xml:space="preserve">                          </w:t>
            </w:r>
            <w:r w:rsidR="0044285F" w:rsidRPr="00805094">
              <w:rPr>
                <w:b/>
                <w:spacing w:val="-4"/>
                <w:sz w:val="15"/>
                <w:szCs w:val="15"/>
              </w:rPr>
              <w:t xml:space="preserve">сумма неуплаченных страховых взносов (27) </w:t>
            </w:r>
            <w:r w:rsidR="0044285F" w:rsidRPr="00805094">
              <w:rPr>
                <w:b/>
                <w:spacing w:val="-4"/>
                <w:sz w:val="15"/>
                <w:szCs w:val="15"/>
                <w:u w:val="single"/>
              </w:rPr>
              <w:t>__</w:t>
            </w:r>
            <w:r w:rsidR="00804636" w:rsidRPr="00805094">
              <w:rPr>
                <w:b/>
                <w:spacing w:val="-4"/>
                <w:sz w:val="15"/>
                <w:szCs w:val="15"/>
                <w:u w:val="single"/>
              </w:rPr>
              <w:t>_</w:t>
            </w:r>
            <w:r w:rsidR="0044285F" w:rsidRPr="00805094">
              <w:rPr>
                <w:b/>
                <w:spacing w:val="-4"/>
                <w:sz w:val="15"/>
                <w:szCs w:val="15"/>
                <w:u w:val="single"/>
              </w:rPr>
              <w:t>________</w:t>
            </w:r>
            <w:r w:rsidR="0044285F" w:rsidRPr="00805094">
              <w:rPr>
                <w:b/>
                <w:spacing w:val="-4"/>
                <w:sz w:val="15"/>
                <w:szCs w:val="15"/>
              </w:rPr>
              <w:t xml:space="preserve"> руб., сумма кредиторской задолженности (28) </w:t>
            </w:r>
            <w:r w:rsidR="0044285F" w:rsidRPr="00805094">
              <w:rPr>
                <w:b/>
                <w:spacing w:val="-4"/>
                <w:sz w:val="15"/>
                <w:szCs w:val="15"/>
                <w:u w:val="single"/>
              </w:rPr>
              <w:t>__</w:t>
            </w:r>
            <w:r w:rsidR="00804636" w:rsidRPr="00805094">
              <w:rPr>
                <w:b/>
                <w:spacing w:val="-4"/>
                <w:sz w:val="15"/>
                <w:szCs w:val="15"/>
                <w:u w:val="single"/>
              </w:rPr>
              <w:t>_</w:t>
            </w:r>
            <w:r w:rsidR="0044285F" w:rsidRPr="00805094">
              <w:rPr>
                <w:b/>
                <w:spacing w:val="-4"/>
                <w:sz w:val="15"/>
                <w:szCs w:val="15"/>
                <w:u w:val="single"/>
              </w:rPr>
              <w:t xml:space="preserve">_______ </w:t>
            </w:r>
            <w:r w:rsidR="0044285F" w:rsidRPr="00805094">
              <w:rPr>
                <w:b/>
                <w:spacing w:val="-4"/>
                <w:sz w:val="15"/>
                <w:szCs w:val="15"/>
              </w:rPr>
              <w:t xml:space="preserve">руб., </w:t>
            </w:r>
          </w:p>
          <w:p w:rsidR="0025465E" w:rsidRPr="00805094" w:rsidRDefault="0044285F" w:rsidP="001E19ED">
            <w:pPr>
              <w:spacing w:line="192" w:lineRule="auto"/>
              <w:ind w:right="-133"/>
              <w:rPr>
                <w:sz w:val="15"/>
                <w:szCs w:val="15"/>
              </w:rPr>
            </w:pPr>
            <w:r w:rsidRPr="00805094">
              <w:rPr>
                <w:b/>
                <w:spacing w:val="-4"/>
                <w:sz w:val="15"/>
                <w:szCs w:val="15"/>
              </w:rPr>
              <w:t xml:space="preserve">сумма пени (29) </w:t>
            </w:r>
            <w:r w:rsidRPr="00805094">
              <w:rPr>
                <w:b/>
                <w:spacing w:val="-4"/>
                <w:sz w:val="15"/>
                <w:szCs w:val="15"/>
                <w:u w:val="single"/>
              </w:rPr>
              <w:t>_____</w:t>
            </w:r>
            <w:r w:rsidR="00804636" w:rsidRPr="00805094">
              <w:rPr>
                <w:b/>
                <w:spacing w:val="-4"/>
                <w:sz w:val="15"/>
                <w:szCs w:val="15"/>
                <w:u w:val="single"/>
              </w:rPr>
              <w:t>_</w:t>
            </w:r>
            <w:r w:rsidRPr="00805094">
              <w:rPr>
                <w:b/>
                <w:spacing w:val="-4"/>
                <w:sz w:val="15"/>
                <w:szCs w:val="15"/>
                <w:u w:val="single"/>
              </w:rPr>
              <w:t>_____</w:t>
            </w:r>
            <w:r w:rsidRPr="00805094">
              <w:rPr>
                <w:b/>
                <w:spacing w:val="-4"/>
                <w:sz w:val="15"/>
                <w:szCs w:val="15"/>
              </w:rPr>
              <w:t xml:space="preserve"> руб.</w:t>
            </w:r>
          </w:p>
        </w:tc>
        <w:tc>
          <w:tcPr>
            <w:tcW w:w="2441" w:type="dxa"/>
            <w:gridSpan w:val="8"/>
          </w:tcPr>
          <w:p w:rsidR="0025465E" w:rsidRPr="0002724D" w:rsidRDefault="00306F68">
            <w:pPr>
              <w:spacing w:before="120"/>
              <w:ind w:left="-57" w:right="586"/>
              <w:rPr>
                <w:caps/>
                <w:sz w:val="16"/>
              </w:rPr>
            </w:pPr>
            <w:r w:rsidRPr="0002724D">
              <w:rPr>
                <w:caps/>
                <w:noProof/>
                <w:sz w:val="16"/>
              </w:rPr>
              <w:pict>
                <v:group id="_x0000_s1267" alt="" style="position:absolute;left:0;text-align:left;margin-left:4.85pt;margin-top:3.8pt;width:15.25pt;height:72.2pt;z-index:21;mso-position-horizontal-relative:text;mso-position-vertical-relative:text" coordorigin="9185,988" coordsize="305,1444">
                  <v:group id="_x0000_s1268" alt="" style="position:absolute;left:9185;top:1566;width:285;height:285" coordsize="20000,20000">
                    <v:rect id="_x0000_s1269" alt="" style="position:absolute;width:10035;height:20000" filled="f"/>
                    <v:rect id="_x0000_s1270" alt="" style="position:absolute;left:9965;width:10035;height:20000" filled="f"/>
                  </v:group>
                  <v:group id="_x0000_s1271" alt="" style="position:absolute;left:9201;top:1855;width:285;height:285" coordsize="20000,20000">
                    <v:rect id="_x0000_s1272" alt="" style="position:absolute;width:10035;height:20000" filled="f"/>
                    <v:rect id="_x0000_s1273" alt="" style="position:absolute;left:9965;width:10035;height:20000" filled="f"/>
                  </v:group>
                  <v:group id="_x0000_s1274" alt="" style="position:absolute;left:9205;top:2147;width:285;height:285" coordsize="20000,20000">
                    <v:rect id="_x0000_s1275" alt="" style="position:absolute;width:10035;height:20000" filled="f"/>
                    <v:rect id="_x0000_s1276" alt="" style="position:absolute;left:9965;width:10035;height:20000" filled="f"/>
                  </v:group>
                  <v:group id="_x0000_s1277" alt="" style="position:absolute;left:9193;top:1277;width:285;height:285" coordsize="20000,19996">
                    <v:rect id="_x0000_s1278" alt="" style="position:absolute;width:10035;height:19996" filled="f"/>
                    <v:rect id="_x0000_s1279" alt="" style="position:absolute;left:9965;width:10035;height:19996" filled="f"/>
                  </v:group>
                  <v:rect id="_x0000_s1280" alt="" style="position:absolute;left:9185;top:988;width:143;height:285" filled="f"/>
                  <v:rect id="_x0000_s1281" alt="" style="position:absolute;left:9327;top:988;width:143;height:285" filled="f"/>
                </v:group>
              </w:pict>
            </w:r>
            <w:r w:rsidRPr="0002724D">
              <w:rPr>
                <w:caps/>
                <w:noProof/>
                <w:sz w:val="16"/>
              </w:rPr>
              <w:pict>
                <v:rect id="_x0000_s1266" alt="" style="position:absolute;left:0;text-align:left;margin-left:26.65pt;margin-top:4.25pt;width:7.15pt;height:14.25pt;z-index:31;mso-wrap-edited:f;mso-width-percent:0;mso-height-percent:0;mso-position-horizontal-relative:text;mso-position-vertical-relative:text;mso-width-percent:0;mso-height-percent:0" filled="f"/>
              </w:pict>
            </w:r>
            <w:r w:rsidRPr="0002724D">
              <w:rPr>
                <w:caps/>
                <w:noProof/>
                <w:sz w:val="16"/>
              </w:rPr>
              <w:pict>
                <v:group id="_x0000_s1252" alt="" style="position:absolute;left:0;text-align:left;margin-left:34.05pt;margin-top:4.05pt;width:78.15pt;height:14.25pt;z-index:22;mso-position-horizontal-relative:text;mso-position-vertical-relative:text" coordsize="20000,20000">
                  <v:group id="_x0000_s1253" alt="" style="position:absolute;left:9085;width:10915;height:20000" coordorigin="-3" coordsize="20004,20000">
                    <v:rect id="_x0000_s1254" alt="" style="position:absolute;left:13317;width:3354;height:20000" filled="f"/>
                    <v:rect id="_x0000_s1255" alt="" style="position:absolute;left:9987;width:3354;height:20000" filled="f"/>
                    <v:rect id="_x0000_s1256" alt="" style="position:absolute;left:6657;width:3354;height:20000" filled="f"/>
                    <v:rect id="_x0000_s1257" alt="" style="position:absolute;left:3327;width:3354;height:20000" filled="f"/>
                    <v:rect id="_x0000_s1258" alt="" style="position:absolute;left:16647;width:3354;height:20000;mso-wrap-style:square;v-text-anchor:top" filled="f">
                      <v:textbox style="mso-next-textbox:#_x0000_s1258" inset="1pt,1pt,1pt,1pt">
                        <w:txbxContent>
                          <w:p w:rsidR="0025465E" w:rsidRDefault="0025465E">
                            <w:r>
                              <w:rPr>
                                <w:sz w:val="18"/>
                              </w:rPr>
                              <w:t>/</w:t>
                            </w:r>
                          </w:p>
                        </w:txbxContent>
                      </v:textbox>
                    </v:rect>
                    <v:rect id="_x0000_s1259" alt="" style="position:absolute;left:-3;width:3354;height:20000" filled="f"/>
                  </v:group>
                  <v:group id="_x0000_s1260" alt="" style="position:absolute;width:9098;height:20000" coordorigin="1" coordsize="19999,20000">
                    <v:rect id="_x0000_s1261" alt="" style="position:absolute;left:15977;width:4023;height:20000" filled="f"/>
                    <v:rect id="_x0000_s1262" alt="" style="position:absolute;left:11983;width:4023;height:20000" filled="f"/>
                    <v:rect id="_x0000_s1263" alt="" style="position:absolute;left:7989;width:4023;height:20000" filled="f"/>
                    <v:rect id="_x0000_s1264" alt="" style="position:absolute;left:3995;width:4023;height:20000" filled="f"/>
                    <v:rect id="_x0000_s1265" alt="" style="position:absolute;left:1;width:4023;height:20000" filled="f"/>
                  </v:group>
                </v:group>
              </w:pict>
            </w:r>
          </w:p>
          <w:p w:rsidR="0025465E" w:rsidRPr="0002724D" w:rsidRDefault="00306F68">
            <w:pPr>
              <w:spacing w:before="120"/>
              <w:ind w:left="-57" w:right="586"/>
              <w:rPr>
                <w:caps/>
                <w:sz w:val="16"/>
              </w:rPr>
            </w:pPr>
            <w:r w:rsidRPr="0002724D">
              <w:rPr>
                <w:caps/>
                <w:noProof/>
                <w:sz w:val="16"/>
              </w:rPr>
              <w:pict>
                <v:rect id="_x0000_s1251" alt="" style="position:absolute;left:0;text-align:left;margin-left:26.55pt;margin-top:3.05pt;width:7.15pt;height:14.25pt;z-index:32;mso-wrap-edited:f;mso-width-percent:0;mso-height-percent:0;mso-width-percent:0;mso-height-percent:0" filled="f"/>
              </w:pict>
            </w:r>
            <w:r w:rsidRPr="0002724D">
              <w:rPr>
                <w:caps/>
                <w:noProof/>
                <w:sz w:val="16"/>
              </w:rPr>
              <w:pict>
                <v:group id="_x0000_s1237" alt="" style="position:absolute;left:0;text-align:left;margin-left:34.05pt;margin-top:2.75pt;width:78.15pt;height:14.25pt;z-index:20" coordsize="20000,20000">
                  <v:group id="_x0000_s1238" alt="" style="position:absolute;left:9085;width:10915;height:20000" coordorigin="-3" coordsize="20004,20000">
                    <v:rect id="_x0000_s1239" alt="" style="position:absolute;left:13317;width:3354;height:20000" filled="f"/>
                    <v:rect id="_x0000_s1240" alt="" style="position:absolute;left:9987;width:3354;height:20000" filled="f"/>
                    <v:rect id="_x0000_s1241" alt="" style="position:absolute;left:6657;width:3354;height:20000" filled="f"/>
                    <v:rect id="_x0000_s1242" alt="" style="position:absolute;left:3327;width:3354;height:20000" filled="f"/>
                    <v:rect id="_x0000_s1243" alt="" style="position:absolute;left:16647;width:3354;height:20000;mso-wrap-style:square;v-text-anchor:top" filled="f">
                      <v:textbox style="mso-next-textbox:#_x0000_s1243" inset="1pt,1pt,1pt,1pt">
                        <w:txbxContent>
                          <w:p w:rsidR="0025465E" w:rsidRDefault="0025465E">
                            <w:r>
                              <w:rPr>
                                <w:sz w:val="18"/>
                              </w:rPr>
                              <w:t>/</w:t>
                            </w:r>
                          </w:p>
                        </w:txbxContent>
                      </v:textbox>
                    </v:rect>
                    <v:rect id="_x0000_s1244" alt="" style="position:absolute;left:-3;width:3354;height:20000" filled="f"/>
                  </v:group>
                  <v:group id="_x0000_s1245" alt="" style="position:absolute;width:9098;height:20000" coordorigin="1" coordsize="19999,20000">
                    <v:rect id="_x0000_s1246" alt="" style="position:absolute;left:15977;width:4023;height:20000" filled="f"/>
                    <v:rect id="_x0000_s1247" alt="" style="position:absolute;left:11983;width:4023;height:20000" filled="f"/>
                    <v:rect id="_x0000_s1248" alt="" style="position:absolute;left:7989;width:4023;height:20000" filled="f"/>
                    <v:rect id="_x0000_s1249" alt="" style="position:absolute;left:3995;width:4023;height:20000" filled="f"/>
                    <v:rect id="_x0000_s1250" alt="" style="position:absolute;left:1;width:4023;height:20000" filled="f"/>
                  </v:group>
                </v:group>
              </w:pict>
            </w:r>
          </w:p>
          <w:p w:rsidR="0025465E" w:rsidRPr="0002724D" w:rsidRDefault="00306F68" w:rsidP="005010AD">
            <w:pPr>
              <w:spacing w:before="120"/>
              <w:ind w:left="-57" w:right="586" w:hanging="32"/>
              <w:rPr>
                <w:caps/>
                <w:sz w:val="16"/>
              </w:rPr>
            </w:pPr>
            <w:r w:rsidRPr="0002724D">
              <w:rPr>
                <w:caps/>
                <w:noProof/>
                <w:sz w:val="16"/>
              </w:rPr>
              <w:pict>
                <v:rect id="_x0000_s1236" alt="" style="position:absolute;left:0;text-align:left;margin-left:26.65pt;margin-top:1.8pt;width:7.15pt;height:14.25pt;z-index:33;mso-wrap-edited:f;mso-width-percent:0;mso-height-percent:0;mso-width-percent:0;mso-height-percent:0" filled="f"/>
              </w:pict>
            </w:r>
            <w:r w:rsidRPr="0002724D">
              <w:rPr>
                <w:caps/>
                <w:noProof/>
                <w:sz w:val="16"/>
              </w:rPr>
              <w:pict>
                <v:group id="_x0000_s1222" alt="" style="position:absolute;left:0;text-align:left;margin-left:34.05pt;margin-top:1.55pt;width:78.15pt;height:14.25pt;z-index:17" coordsize="20000,20000">
                  <v:group id="_x0000_s1223" alt="" style="position:absolute;left:9085;width:10915;height:20000" coordorigin="-3" coordsize="20004,20000">
                    <v:rect id="_x0000_s1224" alt="" style="position:absolute;left:13317;width:3354;height:20000" filled="f"/>
                    <v:rect id="_x0000_s1225" alt="" style="position:absolute;left:9987;width:3354;height:20000" filled="f"/>
                    <v:rect id="_x0000_s1226" alt="" style="position:absolute;left:6657;width:3354;height:20000" filled="f"/>
                    <v:rect id="_x0000_s1227" alt="" style="position:absolute;left:3327;width:3354;height:20000" filled="f"/>
                    <v:rect id="_x0000_s1228" alt="" style="position:absolute;left:16647;width:3354;height:20000;mso-wrap-style:square;v-text-anchor:top" filled="f">
                      <v:textbox style="mso-next-textbox:#_x0000_s1228" inset="1pt,1pt,1pt,1pt">
                        <w:txbxContent>
                          <w:p w:rsidR="0025465E" w:rsidRDefault="0025465E">
                            <w:r>
                              <w:rPr>
                                <w:sz w:val="18"/>
                              </w:rPr>
                              <w:t>/</w:t>
                            </w:r>
                          </w:p>
                        </w:txbxContent>
                      </v:textbox>
                    </v:rect>
                    <v:rect id="_x0000_s1229" alt="" style="position:absolute;left:-3;width:3354;height:20000" filled="f"/>
                  </v:group>
                  <v:group id="_x0000_s1230" alt="" style="position:absolute;width:9098;height:20000" coordorigin="1" coordsize="19999,20000">
                    <v:rect id="_x0000_s1231" alt="" style="position:absolute;left:15977;width:4023;height:20000" filled="f"/>
                    <v:rect id="_x0000_s1232" alt="" style="position:absolute;left:11983;width:4023;height:20000" filled="f"/>
                    <v:rect id="_x0000_s1233" alt="" style="position:absolute;left:7989;width:4023;height:20000" filled="f"/>
                    <v:rect id="_x0000_s1234" alt="" style="position:absolute;left:3995;width:4023;height:20000" filled="f"/>
                    <v:rect id="_x0000_s1235" alt="" style="position:absolute;left:1;width:4023;height:20000" filled="f"/>
                  </v:group>
                </v:group>
              </w:pict>
            </w:r>
            <w:r w:rsidR="0025465E" w:rsidRPr="0002724D">
              <w:rPr>
                <w:caps/>
                <w:sz w:val="16"/>
              </w:rPr>
              <w:t>28</w:t>
            </w:r>
          </w:p>
          <w:p w:rsidR="0025465E" w:rsidRPr="0002724D" w:rsidRDefault="00306F68">
            <w:pPr>
              <w:spacing w:before="120"/>
              <w:ind w:left="-57" w:right="586"/>
              <w:rPr>
                <w:caps/>
                <w:sz w:val="16"/>
              </w:rPr>
            </w:pPr>
            <w:r w:rsidRPr="0002724D">
              <w:rPr>
                <w:caps/>
                <w:noProof/>
                <w:sz w:val="16"/>
              </w:rPr>
              <w:pict>
                <v:rect id="_x0000_s1221" alt="" style="position:absolute;left:0;text-align:left;margin-left:26.75pt;margin-top:14.55pt;width:7.15pt;height:14.25pt;z-index:35;mso-wrap-edited:f;mso-width-percent:0;mso-height-percent:0;mso-width-percent:0;mso-height-percent:0" filled="f"/>
              </w:pict>
            </w:r>
            <w:r w:rsidRPr="0002724D">
              <w:rPr>
                <w:caps/>
                <w:noProof/>
                <w:sz w:val="16"/>
              </w:rPr>
              <w:pict>
                <v:rect id="_x0000_s1220" alt="" style="position:absolute;left:0;text-align:left;margin-left:26.75pt;margin-top:.55pt;width:7.15pt;height:14.25pt;z-index:34;mso-wrap-edited:f;mso-width-percent:0;mso-height-percent:0;mso-width-percent:0;mso-height-percent:0" filled="f"/>
              </w:pict>
            </w:r>
            <w:r w:rsidRPr="0002724D">
              <w:rPr>
                <w:caps/>
                <w:noProof/>
                <w:sz w:val="16"/>
              </w:rPr>
              <w:pict>
                <v:group id="_x0000_s1206" alt="" style="position:absolute;left:0;text-align:left;margin-left:34.05pt;margin-top:.25pt;width:78.15pt;height:14.25pt;z-index:18" coordsize="20000,20000">
                  <v:group id="_x0000_s1207" alt="" style="position:absolute;left:9085;width:10915;height:20000" coordorigin="-3" coordsize="20004,20000">
                    <v:rect id="_x0000_s1208" alt="" style="position:absolute;left:13317;width:3354;height:20000" filled="f"/>
                    <v:rect id="_x0000_s1209" alt="" style="position:absolute;left:9987;width:3354;height:20000" filled="f"/>
                    <v:rect id="_x0000_s1210" alt="" style="position:absolute;left:6657;width:3354;height:20000" filled="f"/>
                    <v:rect id="_x0000_s1211" alt="" style="position:absolute;left:3327;width:3354;height:20000" filled="f"/>
                    <v:rect id="_x0000_s1212" alt="" style="position:absolute;left:16647;width:3354;height:20000;mso-wrap-style:square;v-text-anchor:top" filled="f">
                      <v:textbox style="mso-next-textbox:#_x0000_s1212" inset="1pt,1pt,1pt,1pt">
                        <w:txbxContent>
                          <w:p w:rsidR="0025465E" w:rsidRDefault="0025465E">
                            <w:r>
                              <w:rPr>
                                <w:sz w:val="18"/>
                              </w:rPr>
                              <w:t>/</w:t>
                            </w:r>
                          </w:p>
                        </w:txbxContent>
                      </v:textbox>
                    </v:rect>
                    <v:rect id="_x0000_s1213" alt="" style="position:absolute;left:-3;width:3354;height:20000" filled="f"/>
                  </v:group>
                  <v:group id="_x0000_s1214" alt="" style="position:absolute;width:9098;height:20000" coordorigin="1" coordsize="19999,20000">
                    <v:rect id="_x0000_s1215" alt="" style="position:absolute;left:15977;width:4023;height:20000" filled="f"/>
                    <v:rect id="_x0000_s1216" alt="" style="position:absolute;left:11983;width:4023;height:20000" filled="f"/>
                    <v:rect id="_x0000_s1217" alt="" style="position:absolute;left:7989;width:4023;height:20000" filled="f"/>
                    <v:rect id="_x0000_s1218" alt="" style="position:absolute;left:3995;width:4023;height:20000" filled="f"/>
                    <v:rect id="_x0000_s1219" alt="" style="position:absolute;left:1;width:4023;height:20000" filled="f"/>
                  </v:group>
                </v:group>
              </w:pict>
            </w:r>
            <w:r w:rsidRPr="0002724D">
              <w:rPr>
                <w:caps/>
                <w:noProof/>
                <w:sz w:val="16"/>
              </w:rPr>
              <w:pict>
                <v:group id="_x0000_s1192" alt="" style="position:absolute;left:0;text-align:left;margin-left:34.05pt;margin-top:14.45pt;width:78.15pt;height:14.25pt;z-index:19" coordsize="20000,20000">
                  <v:group id="_x0000_s1193" alt="" style="position:absolute;left:9085;width:10915;height:20000" coordorigin="-3" coordsize="20004,20000">
                    <v:rect id="_x0000_s1194" alt="" style="position:absolute;left:13317;width:3354;height:20000" filled="f"/>
                    <v:rect id="_x0000_s1195" alt="" style="position:absolute;left:9987;width:3354;height:20000" filled="f"/>
                    <v:rect id="_x0000_s1196" alt="" style="position:absolute;left:6657;width:3354;height:20000" filled="f"/>
                    <v:rect id="_x0000_s1197" alt="" style="position:absolute;left:3327;width:3354;height:20000" filled="f"/>
                    <v:rect id="_x0000_s1198" alt="" style="position:absolute;left:16647;width:3354;height:20000;mso-wrap-style:square;v-text-anchor:top" filled="f">
                      <v:textbox style="mso-next-textbox:#_x0000_s1198" inset="1pt,1pt,1pt,1pt">
                        <w:txbxContent>
                          <w:p w:rsidR="0025465E" w:rsidRDefault="0025465E">
                            <w:r>
                              <w:rPr>
                                <w:sz w:val="18"/>
                              </w:rPr>
                              <w:t>/</w:t>
                            </w:r>
                          </w:p>
                        </w:txbxContent>
                      </v:textbox>
                    </v:rect>
                    <v:rect id="_x0000_s1199" alt="" style="position:absolute;left:-3;width:3354;height:20000" filled="f"/>
                  </v:group>
                  <v:group id="_x0000_s1200" alt="" style="position:absolute;width:9098;height:20000" coordorigin="1" coordsize="19999,20000">
                    <v:rect id="_x0000_s1201" alt="" style="position:absolute;left:15977;width:4023;height:20000" filled="f"/>
                    <v:rect id="_x0000_s1202" alt="" style="position:absolute;left:11983;width:4023;height:20000" filled="f"/>
                    <v:rect id="_x0000_s1203" alt="" style="position:absolute;left:7989;width:4023;height:20000" filled="f"/>
                    <v:rect id="_x0000_s1204" alt="" style="position:absolute;left:3995;width:4023;height:20000" filled="f"/>
                    <v:rect id="_x0000_s1205" alt="" style="position:absolute;left:1;width:4023;height:20000" filled="f"/>
                  </v:group>
                </v:group>
              </w:pict>
            </w:r>
          </w:p>
          <w:p w:rsidR="0025465E" w:rsidRPr="0002724D" w:rsidRDefault="0025465E">
            <w:pPr>
              <w:ind w:left="-57" w:right="584"/>
              <w:rPr>
                <w:sz w:val="10"/>
                <w:szCs w:val="10"/>
              </w:rPr>
            </w:pPr>
          </w:p>
          <w:p w:rsidR="0025465E" w:rsidRPr="0002724D" w:rsidRDefault="0025465E">
            <w:pPr>
              <w:spacing w:before="60"/>
              <w:ind w:left="-57" w:right="584" w:firstLine="391"/>
              <w:rPr>
                <w:sz w:val="2"/>
                <w:vertAlign w:val="subscript"/>
              </w:rPr>
            </w:pPr>
          </w:p>
          <w:p w:rsidR="0025465E" w:rsidRPr="0002724D" w:rsidRDefault="0025465E" w:rsidP="0044285F">
            <w:pPr>
              <w:spacing w:before="60"/>
              <w:ind w:left="-57" w:right="584" w:firstLine="259"/>
              <w:rPr>
                <w:caps/>
                <w:sz w:val="16"/>
              </w:rPr>
            </w:pPr>
            <w:r w:rsidRPr="0002724D">
              <w:rPr>
                <w:sz w:val="16"/>
                <w:vertAlign w:val="superscript"/>
              </w:rPr>
              <w:t xml:space="preserve">вид                 </w:t>
            </w:r>
            <w:r w:rsidR="0044285F" w:rsidRPr="0002724D">
              <w:rPr>
                <w:sz w:val="16"/>
                <w:vertAlign w:val="superscript"/>
              </w:rPr>
              <w:t xml:space="preserve">    </w:t>
            </w:r>
            <w:r w:rsidRPr="0002724D">
              <w:rPr>
                <w:sz w:val="16"/>
                <w:vertAlign w:val="superscript"/>
              </w:rPr>
              <w:t xml:space="preserve">          руб</w:t>
            </w:r>
            <w:r w:rsidR="00F94A1F" w:rsidRPr="0002724D">
              <w:rPr>
                <w:sz w:val="16"/>
                <w:vertAlign w:val="superscript"/>
              </w:rPr>
              <w:t>.</w:t>
            </w:r>
          </w:p>
        </w:tc>
      </w:tr>
      <w:tr w:rsidR="00D153C0" w:rsidRPr="0002724D" w:rsidTr="0002724D">
        <w:tblPrEx>
          <w:tblCellMar>
            <w:top w:w="0" w:type="dxa"/>
            <w:bottom w:w="0" w:type="dxa"/>
          </w:tblCellMar>
        </w:tblPrEx>
        <w:trPr>
          <w:trHeight w:hRule="exact" w:val="274"/>
        </w:trPr>
        <w:tc>
          <w:tcPr>
            <w:tcW w:w="335" w:type="dxa"/>
            <w:tcBorders>
              <w:top w:val="single" w:sz="6" w:space="0" w:color="auto"/>
              <w:bottom w:val="single" w:sz="6" w:space="0" w:color="auto"/>
            </w:tcBorders>
          </w:tcPr>
          <w:p w:rsidR="00D153C0" w:rsidRPr="0002724D" w:rsidRDefault="00D153C0" w:rsidP="00A46AA0">
            <w:pPr>
              <w:spacing w:before="40"/>
              <w:ind w:left="-108" w:right="-57"/>
              <w:jc w:val="center"/>
              <w:rPr>
                <w:b/>
                <w:noProof/>
                <w:sz w:val="16"/>
              </w:rPr>
            </w:pPr>
            <w:r w:rsidRPr="0002724D">
              <w:rPr>
                <w:b/>
                <w:noProof/>
                <w:sz w:val="16"/>
              </w:rPr>
              <w:t>28.1</w:t>
            </w:r>
          </w:p>
        </w:tc>
        <w:tc>
          <w:tcPr>
            <w:tcW w:w="9380" w:type="dxa"/>
            <w:gridSpan w:val="12"/>
            <w:tcBorders>
              <w:top w:val="single" w:sz="6" w:space="0" w:color="auto"/>
              <w:bottom w:val="single" w:sz="6" w:space="0" w:color="auto"/>
            </w:tcBorders>
          </w:tcPr>
          <w:p w:rsidR="00D153C0" w:rsidRPr="0002724D" w:rsidRDefault="00D153C0" w:rsidP="00885B59">
            <w:pPr>
              <w:spacing w:line="180" w:lineRule="auto"/>
              <w:ind w:right="-193"/>
              <w:rPr>
                <w:b/>
                <w:caps/>
                <w:noProof/>
                <w:sz w:val="16"/>
              </w:rPr>
            </w:pPr>
            <w:r w:rsidRPr="0002724D">
              <w:rPr>
                <w:b/>
                <w:sz w:val="16"/>
              </w:rPr>
              <w:t>По преступлению принималось решение о приостановлении операций с денежными средствами, электронными денежными средствами, денежными средствами, внесенными в качестве аванса за услуги связи, в порядке ст. 115.2 УПК РФ (1)</w:t>
            </w:r>
          </w:p>
        </w:tc>
        <w:tc>
          <w:tcPr>
            <w:tcW w:w="1218" w:type="dxa"/>
            <w:gridSpan w:val="2"/>
          </w:tcPr>
          <w:p w:rsidR="00D153C0" w:rsidRPr="0002724D" w:rsidRDefault="00306F68" w:rsidP="007463E7">
            <w:pPr>
              <w:jc w:val="center"/>
              <w:rPr>
                <w:b/>
                <w:caps/>
                <w:noProof/>
                <w:sz w:val="16"/>
              </w:rPr>
            </w:pPr>
            <w:r w:rsidRPr="0002724D">
              <w:rPr>
                <w:b/>
                <w:caps/>
                <w:noProof/>
                <w:sz w:val="16"/>
              </w:rPr>
              <w:pict>
                <v:group id="_x0000_s1189" alt="" style="position:absolute;left:0;text-align:left;margin-left:37.85pt;margin-top:.4pt;width:14.25pt;height:14.25pt;z-index:69;mso-position-horizontal-relative:text;mso-position-vertical-relative:text" coordsize="20000,20000">
                  <v:rect id="_x0000_s1190" alt="" style="position:absolute;width:10036;height:20000" filled="f"/>
                  <v:rect id="_x0000_s1191" alt="" style="position:absolute;left:9964;width:10036;height:20000;mso-wrap-style:square;v-text-anchor:top" filled="f">
                    <v:textbox style="mso-next-textbox:#_x0000_s1191" inset="1pt,1pt,1pt,1pt">
                      <w:txbxContent>
                        <w:p w:rsidR="007463E7" w:rsidRDefault="007463E7" w:rsidP="007463E7">
                          <w:pPr>
                            <w:jc w:val="center"/>
                            <w:rPr>
                              <w:sz w:val="16"/>
                            </w:rPr>
                          </w:pPr>
                          <w:r>
                            <w:rPr>
                              <w:sz w:val="18"/>
                            </w:rPr>
                            <w:t>/</w:t>
                          </w:r>
                        </w:p>
                      </w:txbxContent>
                    </v:textbox>
                  </v:rect>
                </v:group>
              </w:pict>
            </w:r>
            <w:r w:rsidR="00473CE6" w:rsidRPr="0002724D">
              <w:rPr>
                <w:b/>
                <w:caps/>
                <w:noProof/>
                <w:sz w:val="16"/>
              </w:rPr>
              <w:t>28.1</w:t>
            </w:r>
          </w:p>
        </w:tc>
      </w:tr>
      <w:tr w:rsidR="0025465E" w:rsidRPr="007210A9" w:rsidTr="0002724D">
        <w:tblPrEx>
          <w:tblCellMar>
            <w:top w:w="0" w:type="dxa"/>
            <w:bottom w:w="0" w:type="dxa"/>
          </w:tblCellMar>
        </w:tblPrEx>
        <w:trPr>
          <w:trHeight w:hRule="exact" w:val="151"/>
        </w:trPr>
        <w:tc>
          <w:tcPr>
            <w:tcW w:w="335" w:type="dxa"/>
            <w:tcBorders>
              <w:top w:val="single" w:sz="6" w:space="0" w:color="auto"/>
              <w:bottom w:val="nil"/>
            </w:tcBorders>
          </w:tcPr>
          <w:p w:rsidR="0025465E" w:rsidRPr="0002724D" w:rsidRDefault="0025465E">
            <w:pPr>
              <w:spacing w:before="40"/>
              <w:ind w:left="-57" w:right="-57"/>
              <w:jc w:val="center"/>
              <w:rPr>
                <w:b/>
                <w:noProof/>
                <w:color w:val="FFFFFF"/>
                <w:sz w:val="16"/>
              </w:rPr>
            </w:pPr>
          </w:p>
        </w:tc>
        <w:tc>
          <w:tcPr>
            <w:tcW w:w="8171" w:type="dxa"/>
            <w:gridSpan w:val="6"/>
            <w:tcBorders>
              <w:top w:val="single" w:sz="6" w:space="0" w:color="auto"/>
              <w:bottom w:val="nil"/>
            </w:tcBorders>
            <w:vAlign w:val="center"/>
          </w:tcPr>
          <w:p w:rsidR="0025465E" w:rsidRPr="0002724D" w:rsidRDefault="00306F68" w:rsidP="00A4086E">
            <w:pPr>
              <w:spacing w:line="204" w:lineRule="auto"/>
              <w:ind w:right="-108"/>
              <w:jc w:val="center"/>
              <w:rPr>
                <w:sz w:val="16"/>
              </w:rPr>
            </w:pPr>
            <w:r w:rsidRPr="0002724D">
              <w:rPr>
                <w:b/>
                <w:noProof/>
                <w:sz w:val="20"/>
              </w:rPr>
              <w:pict>
                <v:group id="_x0000_s1163" alt="" style="position:absolute;left:0;text-align:left;margin-left:401.05pt;margin-top:5pt;width:120.35pt;height:14.6pt;z-index:68;mso-position-horizontal-relative:text;mso-position-vertical-relative:text" coordorigin="8986,4235" coordsize="2407,292">
                  <v:group id="_x0000_s1164" alt="" style="position:absolute;left:10530;top:4240;width:863;height:285" coordorigin="7858,15304" coordsize="863,285">
                    <v:group id="_x0000_s1165" alt="" style="position:absolute;left:8010;top:15304;width:711;height:285" coordsize="20002,20000">
                      <v:rect id="_x0000_s1166" alt="" style="position:absolute;width:4022;height:20000" filled="f"/>
                      <v:group id="_x0000_s1167" alt="" style="position:absolute;left:3995;width:16007;height:20000" coordorigin="1" coordsize="19998,20000">
                        <v:group id="_x0000_s1168" alt="" style="position:absolute;left:9983;width:10016;height:20000" coordsize="19998,20000">
                          <v:rect id="_x0000_s1169" alt="" style="position:absolute;width:10033;height:20000" filled="f"/>
                          <v:rect id="_x0000_s1170" alt="" style="position:absolute;left:9965;width:10033;height:20000;mso-wrap-style:square;v-text-anchor:top" filled="f">
                            <v:textbox style="mso-next-textbox:#_x0000_s1170" inset="1pt,1pt,1pt,1pt">
                              <w:txbxContent>
                                <w:p w:rsidR="0025465E" w:rsidRDefault="0025465E">
                                  <w:pPr>
                                    <w:jc w:val="center"/>
                                  </w:pPr>
                                  <w:r>
                                    <w:rPr>
                                      <w:sz w:val="18"/>
                                    </w:rPr>
                                    <w:t>/</w:t>
                                  </w:r>
                                </w:p>
                              </w:txbxContent>
                            </v:textbox>
                          </v:rect>
                        </v:group>
                        <v:group id="_x0000_s1171" alt="" style="position:absolute;left:1;width:10016;height:20000" coordsize="20000,20000">
                          <v:rect id="_x0000_s1172" alt="" style="position:absolute;width:10034;height:20000" filled="f"/>
                          <v:rect id="_x0000_s1173" alt="" style="position:absolute;left:9966;width:10034;height:20000" filled="f"/>
                        </v:group>
                      </v:group>
                    </v:group>
                    <v:rect id="_x0000_s1174" alt="" style="position:absolute;left:7858;top:15304;width:143;height:285" filled="f"/>
                  </v:group>
                  <v:group id="_x0000_s1175" alt="" style="position:absolute;left:8986;top:4235;width:720;height:285" coordorigin="8721,3139" coordsize="720,285">
                    <v:group id="_x0000_s1176" alt="" style="position:absolute;left:8721;top:3139;width:569;height:285" coordsize="19998,20000">
                      <v:rect id="_x0000_s1177" alt="" style="position:absolute;width:5025;height:20000" filled="f"/>
                      <v:rect id="_x0000_s1178" alt="" style="position:absolute;left:4991;width:5025;height:20000" filled="f"/>
                      <v:rect id="_x0000_s1179" alt="" style="position:absolute;left:9982;width:5025;height:20000" filled="f"/>
                      <v:rect id="_x0000_s1180" alt="" style="position:absolute;left:14973;width:5025;height:20000" filled="f"/>
                    </v:group>
                    <v:rect id="_x0000_s1181" alt="" style="position:absolute;left:9298;top:3139;width:143;height:285" filled="f"/>
                  </v:group>
                  <v:group id="_x0000_s1182" alt="" style="position:absolute;left:9750;top:4240;width:720;height:287" coordorigin="4761,15304" coordsize="720,287">
                    <v:group id="_x0000_s1183" alt="" style="position:absolute;left:4761;top:15306;width:569;height:285" coordsize="20002,20000">
                      <v:rect id="_x0000_s1184" alt="" style="position:absolute;width:5026;height:20000" filled="f"/>
                      <v:rect id="_x0000_s1185" alt="" style="position:absolute;left:4992;width:5026;height:20000" filled="f"/>
                      <v:rect id="_x0000_s1186" alt="" style="position:absolute;left:9984;width:5026;height:20000" filled="f"/>
                      <v:rect id="_x0000_s1187" alt="" style="position:absolute;left:14976;width:5026;height:20000" filled="f"/>
                    </v:group>
                    <v:rect id="_x0000_s1188" alt="" style="position:absolute;left:5338;top:15304;width:143;height:285" filled="f"/>
                  </v:group>
                </v:group>
              </w:pict>
            </w:r>
            <w:r w:rsidR="0025465E" w:rsidRPr="0002724D">
              <w:rPr>
                <w:b/>
                <w:sz w:val="16"/>
              </w:rPr>
              <w:t>ОРУДИЯ И СРЕДСТВА ПРЕСТУПЛЕНИЯ</w:t>
            </w:r>
            <w:r w:rsidR="0025465E" w:rsidRPr="0002724D">
              <w:rPr>
                <w:sz w:val="16"/>
              </w:rPr>
              <w:t>:</w:t>
            </w:r>
          </w:p>
        </w:tc>
        <w:tc>
          <w:tcPr>
            <w:tcW w:w="2441" w:type="dxa"/>
            <w:gridSpan w:val="8"/>
          </w:tcPr>
          <w:p w:rsidR="0025465E" w:rsidRPr="0002724D" w:rsidRDefault="0025465E">
            <w:pPr>
              <w:spacing w:before="60"/>
              <w:ind w:left="-57" w:right="584" w:firstLine="391"/>
              <w:rPr>
                <w:caps/>
                <w:sz w:val="16"/>
              </w:rPr>
            </w:pPr>
          </w:p>
        </w:tc>
      </w:tr>
      <w:tr w:rsidR="0025465E" w:rsidRPr="007210A9" w:rsidTr="0002724D">
        <w:tblPrEx>
          <w:tblCellMar>
            <w:top w:w="0" w:type="dxa"/>
            <w:bottom w:w="0" w:type="dxa"/>
          </w:tblCellMar>
        </w:tblPrEx>
        <w:trPr>
          <w:trHeight w:hRule="exact" w:val="123"/>
        </w:trPr>
        <w:tc>
          <w:tcPr>
            <w:tcW w:w="335" w:type="dxa"/>
            <w:tcBorders>
              <w:top w:val="nil"/>
              <w:bottom w:val="single" w:sz="6" w:space="0" w:color="auto"/>
            </w:tcBorders>
          </w:tcPr>
          <w:p w:rsidR="0025465E" w:rsidRPr="007210A9" w:rsidRDefault="0025465E" w:rsidP="00885B59">
            <w:pPr>
              <w:spacing w:line="192" w:lineRule="auto"/>
              <w:ind w:left="-57" w:right="-57"/>
              <w:rPr>
                <w:b/>
                <w:noProof/>
                <w:sz w:val="16"/>
              </w:rPr>
            </w:pPr>
            <w:r w:rsidRPr="007210A9">
              <w:rPr>
                <w:b/>
                <w:noProof/>
                <w:sz w:val="16"/>
              </w:rPr>
              <w:t>29.</w:t>
            </w:r>
          </w:p>
        </w:tc>
        <w:tc>
          <w:tcPr>
            <w:tcW w:w="8171" w:type="dxa"/>
            <w:gridSpan w:val="6"/>
            <w:tcBorders>
              <w:top w:val="nil"/>
              <w:bottom w:val="single" w:sz="6" w:space="0" w:color="auto"/>
            </w:tcBorders>
          </w:tcPr>
          <w:p w:rsidR="0025465E" w:rsidRPr="0002724D" w:rsidRDefault="0025465E" w:rsidP="00885B59">
            <w:pPr>
              <w:spacing w:line="192" w:lineRule="auto"/>
              <w:rPr>
                <w:sz w:val="6"/>
              </w:rPr>
            </w:pPr>
            <w:r w:rsidRPr="0002724D">
              <w:rPr>
                <w:sz w:val="16"/>
              </w:rPr>
              <w:t xml:space="preserve">ОРУЖИЕ, ВЗРЫВЧАТЫЕ МАТЕРИАЛЫ И БОЕПРИПАСЫ (по справочнику № 4) </w:t>
            </w:r>
            <w:r w:rsidRPr="0002724D">
              <w:rPr>
                <w:sz w:val="16"/>
                <w:u w:val="single"/>
              </w:rPr>
              <w:t xml:space="preserve">__________________ </w:t>
            </w:r>
            <w:r w:rsidRPr="0002724D">
              <w:rPr>
                <w:sz w:val="16"/>
              </w:rPr>
              <w:t xml:space="preserve">     </w:t>
            </w:r>
            <w:r w:rsidR="00885B59" w:rsidRPr="0002724D">
              <w:rPr>
                <w:sz w:val="16"/>
              </w:rPr>
              <w:t xml:space="preserve">     </w:t>
            </w:r>
            <w:r w:rsidRPr="0002724D">
              <w:rPr>
                <w:sz w:val="16"/>
              </w:rPr>
              <w:t xml:space="preserve"> 29</w:t>
            </w:r>
          </w:p>
          <w:p w:rsidR="0025465E" w:rsidRPr="0002724D" w:rsidRDefault="0025465E" w:rsidP="00885B59">
            <w:pPr>
              <w:spacing w:line="192" w:lineRule="auto"/>
              <w:ind w:left="176" w:right="-108" w:hanging="176"/>
              <w:rPr>
                <w:sz w:val="16"/>
              </w:rPr>
            </w:pPr>
            <w:r w:rsidRPr="0002724D">
              <w:rPr>
                <w:sz w:val="16"/>
              </w:rPr>
              <w:t>_____________________________________________________________________________________________________</w:t>
            </w:r>
          </w:p>
        </w:tc>
        <w:tc>
          <w:tcPr>
            <w:tcW w:w="2441" w:type="dxa"/>
            <w:gridSpan w:val="8"/>
          </w:tcPr>
          <w:p w:rsidR="0025465E" w:rsidRPr="0002724D" w:rsidRDefault="0025465E" w:rsidP="00885B59">
            <w:pPr>
              <w:ind w:left="-91" w:right="19"/>
              <w:rPr>
                <w:caps/>
                <w:sz w:val="16"/>
              </w:rPr>
            </w:pPr>
          </w:p>
        </w:tc>
      </w:tr>
      <w:tr w:rsidR="0025465E" w:rsidRPr="007210A9" w:rsidTr="0002724D">
        <w:tblPrEx>
          <w:tblCellMar>
            <w:top w:w="0" w:type="dxa"/>
            <w:bottom w:w="0" w:type="dxa"/>
          </w:tblCellMar>
        </w:tblPrEx>
        <w:trPr>
          <w:trHeight w:hRule="exact" w:val="1306"/>
        </w:trPr>
        <w:tc>
          <w:tcPr>
            <w:tcW w:w="335" w:type="dxa"/>
            <w:tcBorders>
              <w:top w:val="single" w:sz="6" w:space="0" w:color="auto"/>
              <w:bottom w:val="single" w:sz="6" w:space="0" w:color="auto"/>
            </w:tcBorders>
          </w:tcPr>
          <w:p w:rsidR="0025465E" w:rsidRPr="007210A9" w:rsidRDefault="00306F68" w:rsidP="006E44D6">
            <w:pPr>
              <w:ind w:left="-57" w:right="-57"/>
              <w:jc w:val="center"/>
              <w:rPr>
                <w:b/>
                <w:noProof/>
                <w:sz w:val="16"/>
              </w:rPr>
            </w:pPr>
            <w:r w:rsidRPr="007210A9">
              <w:rPr>
                <w:b/>
                <w:noProof/>
                <w:sz w:val="16"/>
              </w:rPr>
              <w:pict>
                <v:group id="_x0000_s1155" alt="" style="position:absolute;left:0;text-align:left;margin-left:435.65pt;margin-top:21.55pt;width:42.65pt;height:14.25pt;z-index:3;mso-position-horizontal-relative:text;mso-position-vertical-relative:text" coordorigin="2" coordsize="19997,20000" o:allowincell="f">
                  <v:group id="_x0000_s1156" alt="" style="position:absolute;left:9989;width:10010;height:20000" coordorigin="2" coordsize="19996,20000">
                    <v:rect id="_x0000_s1157" alt="" style="position:absolute;left:6652;width:6696;height:20000" filled="f"/>
                    <v:rect id="_x0000_s1158" alt="" style="position:absolute;left:2;width:6696;height:20000" filled="f"/>
                    <v:rect id="_x0000_s1159" alt="" style="position:absolute;left:13302;width:6696;height:20000;mso-wrap-style:square;v-text-anchor:top" filled="f">
                      <v:textbox style="mso-next-textbox:#_x0000_s1159" inset="1pt,1pt,1pt,1pt">
                        <w:txbxContent>
                          <w:p w:rsidR="0025465E" w:rsidRDefault="0025465E">
                            <w:pPr>
                              <w:jc w:val="center"/>
                            </w:pPr>
                            <w:r>
                              <w:rPr>
                                <w:sz w:val="18"/>
                              </w:rPr>
                              <w:t>/</w:t>
                            </w:r>
                          </w:p>
                        </w:txbxContent>
                      </v:textbox>
                    </v:rect>
                  </v:group>
                  <v:group id="_x0000_s1160" alt="" style="position:absolute;left:2;width:6681;height:20000" coordsize="19997,20000">
                    <v:rect id="_x0000_s1161" alt="" style="position:absolute;left:9964;width:10033;height:20000" filled="f"/>
                    <v:rect id="_x0000_s1162" alt="" style="position:absolute;width:10033;height:20000" filled="f"/>
                  </v:group>
                </v:group>
              </w:pict>
            </w:r>
            <w:r w:rsidR="0025465E" w:rsidRPr="007210A9">
              <w:rPr>
                <w:b/>
                <w:noProof/>
                <w:sz w:val="16"/>
              </w:rPr>
              <w:t>30.</w:t>
            </w:r>
          </w:p>
        </w:tc>
        <w:tc>
          <w:tcPr>
            <w:tcW w:w="8171" w:type="dxa"/>
            <w:gridSpan w:val="6"/>
            <w:tcBorders>
              <w:top w:val="single" w:sz="6" w:space="0" w:color="auto"/>
              <w:bottom w:val="single" w:sz="6" w:space="0" w:color="auto"/>
            </w:tcBorders>
            <w:vAlign w:val="center"/>
          </w:tcPr>
          <w:p w:rsidR="0025465E" w:rsidRPr="007210A9" w:rsidRDefault="0025465E" w:rsidP="006070B5">
            <w:pPr>
              <w:spacing w:before="40" w:line="192" w:lineRule="auto"/>
              <w:ind w:right="-108"/>
              <w:rPr>
                <w:sz w:val="16"/>
              </w:rPr>
            </w:pPr>
            <w:r w:rsidRPr="007210A9">
              <w:rPr>
                <w:sz w:val="16"/>
              </w:rPr>
              <w:t xml:space="preserve">ТЕХНИЧЕСКИЕ СРЕДСТВА СНЯТИЯ ИНФОРМАЦИИ:  радиоэлектронные средства: радиостанции (01),   радиотелефоны (13), системы навигации (14), радиоопределения (15), радиопоиска (16), радионаблюдения (17), радиоперехвата (18), радиоподавления (19), радиопеленгования (20), кабельного телевидения (21), вспомогательное оборудование, предназначенное для передач и приема радиоволн (22); специальные технические средства для негласного: получения и регистрации акустической информации (23), визуального наблюдения и </w:t>
            </w:r>
          </w:p>
          <w:p w:rsidR="0025465E" w:rsidRPr="007210A9" w:rsidRDefault="0025465E" w:rsidP="006070B5">
            <w:pPr>
              <w:spacing w:line="192" w:lineRule="auto"/>
              <w:ind w:right="-108"/>
              <w:rPr>
                <w:sz w:val="16"/>
              </w:rPr>
            </w:pPr>
            <w:r w:rsidRPr="007210A9">
              <w:rPr>
                <w:sz w:val="16"/>
              </w:rPr>
              <w:t>документирования (24), прослушивания телефонных переговоров (25), перехвата и регистрации информации с технических каналов связи (26), контроля за перемещением транспортных средств и других объектов (27), обследования помещений, транспортных средств и других объектов (28)</w:t>
            </w:r>
          </w:p>
        </w:tc>
        <w:tc>
          <w:tcPr>
            <w:tcW w:w="2441" w:type="dxa"/>
            <w:gridSpan w:val="8"/>
          </w:tcPr>
          <w:p w:rsidR="0025465E" w:rsidRPr="007210A9" w:rsidRDefault="0025465E">
            <w:pPr>
              <w:spacing w:before="120"/>
              <w:ind w:left="-57" w:right="586"/>
              <w:rPr>
                <w:caps/>
                <w:sz w:val="16"/>
              </w:rPr>
            </w:pPr>
          </w:p>
          <w:p w:rsidR="0025465E" w:rsidRPr="007210A9" w:rsidRDefault="0025465E">
            <w:pPr>
              <w:spacing w:before="120"/>
              <w:ind w:left="-57" w:right="586" w:firstLine="1241"/>
              <w:rPr>
                <w:caps/>
                <w:sz w:val="16"/>
              </w:rPr>
            </w:pPr>
            <w:r w:rsidRPr="007210A9">
              <w:rPr>
                <w:caps/>
                <w:sz w:val="16"/>
              </w:rPr>
              <w:t>30</w:t>
            </w:r>
          </w:p>
        </w:tc>
      </w:tr>
      <w:tr w:rsidR="0025465E" w:rsidRPr="007210A9" w:rsidTr="0053022F">
        <w:tblPrEx>
          <w:tblCellMar>
            <w:top w:w="0" w:type="dxa"/>
            <w:bottom w:w="0" w:type="dxa"/>
          </w:tblCellMar>
        </w:tblPrEx>
        <w:trPr>
          <w:trHeight w:hRule="exact" w:val="837"/>
        </w:trPr>
        <w:tc>
          <w:tcPr>
            <w:tcW w:w="335" w:type="dxa"/>
            <w:tcBorders>
              <w:top w:val="single" w:sz="6" w:space="0" w:color="auto"/>
              <w:bottom w:val="single" w:sz="6" w:space="0" w:color="auto"/>
            </w:tcBorders>
          </w:tcPr>
          <w:p w:rsidR="0025465E" w:rsidRPr="007210A9" w:rsidRDefault="0025465E">
            <w:pPr>
              <w:spacing w:before="120"/>
              <w:ind w:left="-57" w:right="-57"/>
              <w:jc w:val="center"/>
              <w:rPr>
                <w:b/>
                <w:noProof/>
                <w:sz w:val="16"/>
              </w:rPr>
            </w:pPr>
            <w:r w:rsidRPr="007210A9">
              <w:rPr>
                <w:b/>
                <w:noProof/>
                <w:sz w:val="16"/>
              </w:rPr>
              <w:t>31.</w:t>
            </w:r>
          </w:p>
        </w:tc>
        <w:tc>
          <w:tcPr>
            <w:tcW w:w="8019" w:type="dxa"/>
            <w:gridSpan w:val="5"/>
            <w:tcBorders>
              <w:top w:val="single" w:sz="6" w:space="0" w:color="auto"/>
              <w:bottom w:val="single" w:sz="4" w:space="0" w:color="auto"/>
            </w:tcBorders>
          </w:tcPr>
          <w:p w:rsidR="0025465E" w:rsidRPr="007210A9" w:rsidRDefault="0025465E">
            <w:pPr>
              <w:spacing w:line="216" w:lineRule="auto"/>
              <w:ind w:left="176" w:hanging="176"/>
              <w:jc w:val="center"/>
              <w:rPr>
                <w:b/>
                <w:sz w:val="16"/>
              </w:rPr>
            </w:pPr>
            <w:r w:rsidRPr="007210A9">
              <w:rPr>
                <w:b/>
                <w:sz w:val="16"/>
              </w:rPr>
              <w:t>СИЛЫ, СРЕДСТВА И МЕТОДЫ, ИСПОЛЬЗОВАННЫЕ ПРИ УСТАНОВЛЕНИИ ЛИЦА</w:t>
            </w:r>
          </w:p>
          <w:p w:rsidR="0025465E" w:rsidRPr="0053022F" w:rsidRDefault="0025465E" w:rsidP="006070B5">
            <w:pPr>
              <w:spacing w:line="192" w:lineRule="auto"/>
              <w:rPr>
                <w:sz w:val="14"/>
                <w:szCs w:val="14"/>
              </w:rPr>
            </w:pPr>
            <w:r w:rsidRPr="0053022F">
              <w:rPr>
                <w:sz w:val="14"/>
                <w:szCs w:val="14"/>
              </w:rPr>
              <w:t>ПРИМЕНЕНИЕ КРИМИНАЛИСТИЧЕСКИХ СРЕДСТВ И МЕТОДОВ:</w:t>
            </w:r>
          </w:p>
          <w:p w:rsidR="0025465E" w:rsidRPr="007210A9" w:rsidRDefault="0025465E" w:rsidP="0053022F">
            <w:pPr>
              <w:spacing w:line="192" w:lineRule="auto"/>
              <w:ind w:hanging="19"/>
              <w:rPr>
                <w:sz w:val="16"/>
              </w:rPr>
            </w:pPr>
            <w:r w:rsidRPr="0053022F">
              <w:rPr>
                <w:sz w:val="14"/>
                <w:szCs w:val="14"/>
              </w:rPr>
              <w:t xml:space="preserve">экспертно-криминалистическими подразделениями органов внутренних дел (01), </w:t>
            </w:r>
            <w:r w:rsidR="00207A9F" w:rsidRPr="0053022F">
              <w:rPr>
                <w:sz w:val="14"/>
                <w:szCs w:val="14"/>
              </w:rPr>
              <w:t>экспертно-</w:t>
            </w:r>
            <w:r w:rsidR="0053022F" w:rsidRPr="0053022F">
              <w:rPr>
                <w:sz w:val="14"/>
                <w:szCs w:val="14"/>
              </w:rPr>
              <w:t>к</w:t>
            </w:r>
            <w:r w:rsidR="00207A9F" w:rsidRPr="0053022F">
              <w:rPr>
                <w:sz w:val="14"/>
                <w:szCs w:val="14"/>
              </w:rPr>
              <w:t>риминалист</w:t>
            </w:r>
            <w:r w:rsidR="0053022F" w:rsidRPr="0053022F">
              <w:rPr>
                <w:sz w:val="14"/>
                <w:szCs w:val="14"/>
              </w:rPr>
              <w:t>ич.</w:t>
            </w:r>
            <w:r w:rsidR="00207A9F" w:rsidRPr="0053022F">
              <w:rPr>
                <w:sz w:val="14"/>
                <w:szCs w:val="14"/>
              </w:rPr>
              <w:t xml:space="preserve"> подразделениями Следственного комитета Российской Федерации (04),</w:t>
            </w:r>
            <w:r w:rsidR="0053022F" w:rsidRPr="0053022F">
              <w:rPr>
                <w:sz w:val="14"/>
                <w:szCs w:val="14"/>
              </w:rPr>
              <w:t xml:space="preserve"> </w:t>
            </w:r>
            <w:r w:rsidRPr="0053022F">
              <w:rPr>
                <w:sz w:val="14"/>
                <w:szCs w:val="14"/>
              </w:rPr>
              <w:t xml:space="preserve">подразделениями экспертных учреждений иных министерств и ведомств (03);  </w:t>
            </w:r>
            <w:r w:rsidRPr="0053022F">
              <w:rPr>
                <w:b/>
                <w:sz w:val="14"/>
                <w:szCs w:val="14"/>
              </w:rPr>
              <w:t>результаты:</w:t>
            </w:r>
            <w:r w:rsidRPr="0053022F">
              <w:rPr>
                <w:sz w:val="14"/>
                <w:szCs w:val="14"/>
              </w:rPr>
              <w:t xml:space="preserve"> осмотров мест происшествий (10), экспертиз (40), других следственных действий (50),</w:t>
            </w:r>
            <w:r w:rsidR="00D92CCB" w:rsidRPr="0053022F">
              <w:rPr>
                <w:sz w:val="14"/>
                <w:szCs w:val="14"/>
              </w:rPr>
              <w:t xml:space="preserve"> </w:t>
            </w:r>
            <w:r w:rsidRPr="0053022F">
              <w:rPr>
                <w:sz w:val="14"/>
                <w:szCs w:val="14"/>
              </w:rPr>
              <w:t>использования экспертно-криминалистических учетов (30)</w:t>
            </w:r>
          </w:p>
        </w:tc>
        <w:tc>
          <w:tcPr>
            <w:tcW w:w="2579" w:type="dxa"/>
            <w:gridSpan w:val="9"/>
          </w:tcPr>
          <w:p w:rsidR="006070B5" w:rsidRPr="007210A9" w:rsidRDefault="006070B5">
            <w:pPr>
              <w:spacing w:before="60"/>
              <w:ind w:left="-57" w:right="17" w:firstLine="816"/>
              <w:rPr>
                <w:caps/>
                <w:sz w:val="16"/>
              </w:rPr>
            </w:pPr>
          </w:p>
          <w:p w:rsidR="0025465E" w:rsidRPr="007210A9" w:rsidRDefault="00306F68">
            <w:pPr>
              <w:spacing w:before="60"/>
              <w:ind w:left="-57" w:right="17" w:firstLine="816"/>
              <w:rPr>
                <w:caps/>
                <w:sz w:val="16"/>
              </w:rPr>
            </w:pPr>
            <w:r w:rsidRPr="007210A9">
              <w:rPr>
                <w:b/>
                <w:noProof/>
                <w:sz w:val="16"/>
              </w:rPr>
              <w:pict>
                <v:group id="_x0000_s1152" alt="" style="position:absolute;left:0;text-align:left;margin-left:414.35pt;margin-top:9.05pt;width:14.25pt;height:14.25pt;z-index:9" coordsize="20000,20000" o:allowincell="f">
                  <v:rect id="_x0000_s1153" alt="" style="position:absolute;left:9965;width:10035;height:20000" filled="f"/>
                  <v:rect id="_x0000_s1154" alt="" style="position:absolute;width:10035;height:20000" filled="f"/>
                </v:group>
              </w:pict>
            </w:r>
            <w:r w:rsidRPr="007210A9">
              <w:rPr>
                <w:b/>
                <w:noProof/>
              </w:rPr>
              <w:pict>
                <v:group id="_x0000_s1149" alt="" style="position:absolute;left:0;text-align:left;margin-left:435.75pt;margin-top:8.5pt;width:14.25pt;height:14.25pt;z-index:7" coordsize="20000,20000" o:allowincell="f">
                  <v:rect id="_x0000_s1150" alt="" style="position:absolute;left:9965;width:10035;height:20000" filled="f"/>
                  <v:rect id="_x0000_s1151" alt="" style="position:absolute;width:10035;height:20000" filled="f"/>
                </v:group>
              </w:pict>
            </w:r>
            <w:r w:rsidRPr="007210A9">
              <w:rPr>
                <w:b/>
                <w:noProof/>
              </w:rPr>
              <w:pict>
                <v:rect id="_x0000_s1148" alt="" style="position:absolute;left:0;text-align:left;margin-left:470.4pt;margin-top:8.3pt;width:7.15pt;height:14.25pt;z-index:8;mso-wrap-style:square;mso-wrap-edited:f;mso-width-percent:0;mso-height-percent:0;mso-width-percent:0;mso-height-percent:0;v-text-anchor:top" o:allowincell="f" filled="f">
                  <v:textbox style="mso-next-textbox:#_x0000_s1148" inset="1pt,1pt,1pt,1pt">
                    <w:txbxContent>
                      <w:p w:rsidR="0025465E" w:rsidRDefault="0025465E">
                        <w:pPr>
                          <w:jc w:val="center"/>
                        </w:pPr>
                        <w:r>
                          <w:rPr>
                            <w:sz w:val="18"/>
                          </w:rPr>
                          <w:t>/</w:t>
                        </w:r>
                      </w:p>
                    </w:txbxContent>
                  </v:textbox>
                </v:rect>
              </w:pict>
            </w:r>
            <w:r w:rsidRPr="007210A9">
              <w:rPr>
                <w:b/>
                <w:noProof/>
              </w:rPr>
              <w:pict>
                <v:rect id="_x0000_s1147" alt="" style="position:absolute;left:0;text-align:left;margin-left:456.55pt;margin-top:8.3pt;width:7.15pt;height:14.25pt;z-index:6;mso-wrap-edited:f;mso-width-percent:0;mso-height-percent:0;mso-width-percent:0;mso-height-percent:0" o:allowincell="f" filled="f"/>
              </w:pict>
            </w:r>
            <w:r w:rsidRPr="007210A9">
              <w:rPr>
                <w:b/>
                <w:noProof/>
              </w:rPr>
              <w:pict>
                <v:rect id="_x0000_s1146" alt="" style="position:absolute;left:0;text-align:left;margin-left:463.4pt;margin-top:8.3pt;width:7.15pt;height:14.25pt;z-index:5;mso-wrap-edited:f;mso-width-percent:0;mso-height-percent:0;mso-width-percent:0;mso-height-percent:0" o:allowincell="f" filled="f"/>
              </w:pict>
            </w:r>
            <w:r w:rsidR="0025465E" w:rsidRPr="007210A9">
              <w:rPr>
                <w:caps/>
                <w:sz w:val="16"/>
              </w:rPr>
              <w:t>31</w:t>
            </w:r>
          </w:p>
        </w:tc>
      </w:tr>
      <w:tr w:rsidR="0025465E" w:rsidRPr="007210A9" w:rsidTr="0002724D">
        <w:tblPrEx>
          <w:tblCellMar>
            <w:top w:w="0" w:type="dxa"/>
            <w:bottom w:w="0" w:type="dxa"/>
          </w:tblCellMar>
        </w:tblPrEx>
        <w:trPr>
          <w:trHeight w:hRule="exact" w:val="514"/>
        </w:trPr>
        <w:tc>
          <w:tcPr>
            <w:tcW w:w="335" w:type="dxa"/>
            <w:tcBorders>
              <w:top w:val="single" w:sz="6" w:space="0" w:color="auto"/>
              <w:bottom w:val="single" w:sz="4" w:space="0" w:color="auto"/>
            </w:tcBorders>
          </w:tcPr>
          <w:p w:rsidR="0025465E" w:rsidRPr="007210A9" w:rsidRDefault="0025465E">
            <w:pPr>
              <w:spacing w:before="40"/>
              <w:ind w:left="-57" w:right="-57"/>
              <w:jc w:val="center"/>
              <w:rPr>
                <w:b/>
                <w:noProof/>
                <w:sz w:val="16"/>
              </w:rPr>
            </w:pPr>
            <w:r w:rsidRPr="007210A9">
              <w:rPr>
                <w:b/>
                <w:noProof/>
                <w:sz w:val="16"/>
              </w:rPr>
              <w:t>32.</w:t>
            </w:r>
          </w:p>
        </w:tc>
        <w:tc>
          <w:tcPr>
            <w:tcW w:w="8879" w:type="dxa"/>
            <w:gridSpan w:val="9"/>
            <w:tcBorders>
              <w:top w:val="single" w:sz="4" w:space="0" w:color="auto"/>
              <w:bottom w:val="single" w:sz="4" w:space="0" w:color="auto"/>
            </w:tcBorders>
          </w:tcPr>
          <w:p w:rsidR="0025465E" w:rsidRPr="007210A9" w:rsidRDefault="00857D88" w:rsidP="00857D88">
            <w:pPr>
              <w:spacing w:line="192" w:lineRule="auto"/>
              <w:rPr>
                <w:b/>
                <w:noProof/>
                <w:sz w:val="16"/>
              </w:rPr>
            </w:pPr>
            <w:r w:rsidRPr="007210A9">
              <w:rPr>
                <w:sz w:val="16"/>
              </w:rPr>
              <w:t>ИСПОЛЬЗОВАНИЕ оперативно-справочных учетов (02), криминалистических учетов (16), розыскных учетов (15), дактилоскопических учетов (17), оперативного учета (04); автоматизированного учета ГИБДД (06); адресно-справочной картотеки (07), миграционных учетов (12), ИС ОРИ (18)</w:t>
            </w:r>
          </w:p>
        </w:tc>
        <w:tc>
          <w:tcPr>
            <w:tcW w:w="1707" w:type="dxa"/>
            <w:gridSpan w:val="5"/>
            <w:tcBorders>
              <w:bottom w:val="nil"/>
            </w:tcBorders>
          </w:tcPr>
          <w:p w:rsidR="0025465E" w:rsidRPr="007210A9" w:rsidRDefault="00306F68" w:rsidP="005010AD">
            <w:pPr>
              <w:spacing w:before="60"/>
              <w:ind w:left="-57" w:right="17" w:firstLine="96"/>
              <w:rPr>
                <w:caps/>
                <w:sz w:val="16"/>
              </w:rPr>
            </w:pPr>
            <w:r w:rsidRPr="007210A9">
              <w:rPr>
                <w:caps/>
                <w:noProof/>
                <w:sz w:val="16"/>
              </w:rPr>
              <w:pict>
                <v:group id="_x0000_s1135" alt="" style="position:absolute;left:0;text-align:left;margin-left:18.65pt;margin-top:3.2pt;width:56.75pt;height:14.55pt;z-index:24;mso-position-horizontal-relative:text;mso-position-vertical-relative:text" coordorigin="10237,12319" coordsize="1135,291">
                  <v:group id="_x0000_s1136" alt="" style="position:absolute;left:10599;top:12319;width:286;height:285" coordorigin="10349,12325" coordsize="286,285">
                    <v:rect id="_x0000_s1137" alt="" style="position:absolute;left:10492;top:12325;width:143;height:285" filled="f"/>
                    <v:rect id="_x0000_s1138" alt="" style="position:absolute;left:10349;top:12325;width:143;height:285" filled="f"/>
                  </v:group>
                  <v:group id="_x0000_s1139" alt="" style="position:absolute;left:10944;top:12324;width:428;height:285" coordorigin="10972,9792" coordsize="428,285">
                    <v:rect id="_x0000_s1140" alt="" style="position:absolute;left:11115;top:9792;width:143;height:285" filled="f"/>
                    <v:rect id="_x0000_s1141" alt="" style="position:absolute;left:10972;top:9792;width:143;height:285" filled="f"/>
                    <v:rect id="_x0000_s1142" alt="" style="position:absolute;left:11257;top:9792;width:143;height:285;mso-wrap-style:square;v-text-anchor:top" filled="f">
                      <v:textbox style="mso-next-textbox:#_x0000_s1142" inset="1pt,1pt,1pt,1pt">
                        <w:txbxContent>
                          <w:p w:rsidR="00714D31" w:rsidRDefault="00714D31" w:rsidP="00714D31">
                            <w:r>
                              <w:rPr>
                                <w:sz w:val="18"/>
                              </w:rPr>
                              <w:t>/</w:t>
                            </w:r>
                          </w:p>
                        </w:txbxContent>
                      </v:textbox>
                    </v:rect>
                  </v:group>
                  <v:group id="_x0000_s1143" alt="" style="position:absolute;left:10237;top:12325;width:286;height:285" coordorigin="10349,12325" coordsize="286,285">
                    <v:rect id="_x0000_s1144" alt="" style="position:absolute;left:10492;top:12325;width:143;height:285" filled="f"/>
                    <v:rect id="_x0000_s1145" alt="" style="position:absolute;left:10349;top:12325;width:143;height:285" filled="f"/>
                  </v:group>
                </v:group>
              </w:pict>
            </w:r>
            <w:r w:rsidR="0025465E" w:rsidRPr="007210A9">
              <w:rPr>
                <w:caps/>
                <w:sz w:val="16"/>
              </w:rPr>
              <w:t>32</w:t>
            </w:r>
          </w:p>
          <w:p w:rsidR="00714D31" w:rsidRPr="007210A9" w:rsidRDefault="00714D31">
            <w:pPr>
              <w:spacing w:before="60"/>
              <w:ind w:left="-57" w:right="17" w:firstLine="92"/>
              <w:rPr>
                <w:caps/>
                <w:sz w:val="16"/>
              </w:rPr>
            </w:pPr>
          </w:p>
        </w:tc>
      </w:tr>
      <w:tr w:rsidR="0025465E" w:rsidRPr="007210A9" w:rsidTr="0053022F">
        <w:tblPrEx>
          <w:tblCellMar>
            <w:top w:w="0" w:type="dxa"/>
            <w:bottom w:w="0" w:type="dxa"/>
          </w:tblCellMar>
        </w:tblPrEx>
        <w:trPr>
          <w:trHeight w:hRule="exact" w:val="752"/>
        </w:trPr>
        <w:tc>
          <w:tcPr>
            <w:tcW w:w="335" w:type="dxa"/>
            <w:tcBorders>
              <w:top w:val="single" w:sz="4" w:space="0" w:color="auto"/>
              <w:left w:val="single" w:sz="4" w:space="0" w:color="auto"/>
              <w:bottom w:val="single" w:sz="4" w:space="0" w:color="auto"/>
              <w:right w:val="nil"/>
            </w:tcBorders>
          </w:tcPr>
          <w:p w:rsidR="0025465E" w:rsidRPr="007210A9" w:rsidRDefault="0025465E">
            <w:pPr>
              <w:spacing w:before="40"/>
              <w:ind w:left="-113" w:right="-113"/>
              <w:jc w:val="center"/>
              <w:rPr>
                <w:b/>
                <w:noProof/>
                <w:sz w:val="16"/>
                <w:lang w:val="en-US"/>
              </w:rPr>
            </w:pPr>
            <w:r w:rsidRPr="007210A9">
              <w:rPr>
                <w:b/>
                <w:noProof/>
                <w:sz w:val="16"/>
              </w:rPr>
              <w:t>32.1</w:t>
            </w:r>
            <w:r w:rsidR="006E44D6" w:rsidRPr="007210A9">
              <w:rPr>
                <w:b/>
                <w:noProof/>
                <w:sz w:val="16"/>
                <w:lang w:val="en-US"/>
              </w:rPr>
              <w:t>.</w:t>
            </w:r>
          </w:p>
        </w:tc>
        <w:tc>
          <w:tcPr>
            <w:tcW w:w="8879" w:type="dxa"/>
            <w:gridSpan w:val="9"/>
            <w:tcBorders>
              <w:top w:val="single" w:sz="4" w:space="0" w:color="auto"/>
              <w:left w:val="nil"/>
              <w:bottom w:val="single" w:sz="4" w:space="0" w:color="auto"/>
            </w:tcBorders>
          </w:tcPr>
          <w:p w:rsidR="00AB511B" w:rsidRPr="007210A9" w:rsidRDefault="00AB511B" w:rsidP="008A76D4">
            <w:pPr>
              <w:spacing w:line="192" w:lineRule="auto"/>
              <w:rPr>
                <w:sz w:val="16"/>
              </w:rPr>
            </w:pPr>
            <w:r w:rsidRPr="007210A9">
              <w:rPr>
                <w:sz w:val="16"/>
              </w:rPr>
              <w:t xml:space="preserve">Использование аппаратно-программных средств и комплексов ЕИТКС (01), технических средств (02), </w:t>
            </w:r>
          </w:p>
          <w:p w:rsidR="00096FB5" w:rsidRPr="007210A9" w:rsidRDefault="00AB511B" w:rsidP="008A76D4">
            <w:pPr>
              <w:spacing w:line="192" w:lineRule="auto"/>
              <w:rPr>
                <w:sz w:val="16"/>
                <w:szCs w:val="16"/>
                <w:lang w:eastAsia="en-US"/>
              </w:rPr>
            </w:pPr>
            <w:r w:rsidRPr="007210A9">
              <w:rPr>
                <w:sz w:val="16"/>
              </w:rPr>
              <w:t>в т.ч. АПК «Безопасный город»: терминалов экстренной связи «Гражданин-полиция» (05), систем видеонаблюдения (06)</w:t>
            </w:r>
            <w:r w:rsidR="00682857" w:rsidRPr="007210A9">
              <w:rPr>
                <w:sz w:val="16"/>
              </w:rPr>
              <w:t>;</w:t>
            </w:r>
            <w:r w:rsidRPr="007210A9">
              <w:rPr>
                <w:sz w:val="16"/>
              </w:rPr>
              <w:t xml:space="preserve"> удаленного доступа к информационным базам данных (ИБД) (07), </w:t>
            </w:r>
            <w:r w:rsidRPr="007210A9">
              <w:rPr>
                <w:sz w:val="16"/>
                <w:szCs w:val="16"/>
                <w:lang w:eastAsia="en-US"/>
              </w:rPr>
              <w:t xml:space="preserve">подсистемы «Дистанционное мошенничество» </w:t>
            </w:r>
          </w:p>
          <w:p w:rsidR="0025465E" w:rsidRPr="007210A9" w:rsidRDefault="00AB511B" w:rsidP="0053022F">
            <w:pPr>
              <w:spacing w:line="192" w:lineRule="auto"/>
              <w:rPr>
                <w:sz w:val="16"/>
              </w:rPr>
            </w:pPr>
            <w:r w:rsidRPr="007210A9">
              <w:rPr>
                <w:sz w:val="16"/>
                <w:szCs w:val="16"/>
                <w:lang w:eastAsia="en-US"/>
              </w:rPr>
              <w:t>ПТК «ИБД-Ф» (</w:t>
            </w:r>
            <w:r w:rsidRPr="0053022F">
              <w:rPr>
                <w:sz w:val="16"/>
                <w:szCs w:val="16"/>
                <w:lang w:eastAsia="en-US"/>
              </w:rPr>
              <w:t xml:space="preserve">09), </w:t>
            </w:r>
            <w:r w:rsidR="0053022F" w:rsidRPr="0053022F">
              <w:rPr>
                <w:b/>
                <w:i/>
                <w:sz w:val="16"/>
              </w:rPr>
              <w:t>подсистемы «Опознание (биометрическая идентификация)» ПТК «ИБД-Ф» (13),</w:t>
            </w:r>
            <w:r w:rsidR="0053022F" w:rsidRPr="0053022F">
              <w:rPr>
                <w:sz w:val="16"/>
              </w:rPr>
              <w:t xml:space="preserve"> </w:t>
            </w:r>
            <w:r w:rsidRPr="0053022F">
              <w:rPr>
                <w:sz w:val="16"/>
                <w:szCs w:val="16"/>
                <w:lang w:eastAsia="en-US"/>
              </w:rPr>
              <w:t>ГАИС «Сфера</w:t>
            </w:r>
            <w:r w:rsidRPr="007210A9">
              <w:rPr>
                <w:sz w:val="16"/>
                <w:szCs w:val="16"/>
                <w:lang w:eastAsia="en-US"/>
              </w:rPr>
              <w:t>» (10),</w:t>
            </w:r>
            <w:r w:rsidRPr="007210A9">
              <w:rPr>
                <w:sz w:val="16"/>
              </w:rPr>
              <w:t xml:space="preserve"> СПО «Паутина» (</w:t>
            </w:r>
            <w:r w:rsidRPr="007210A9">
              <w:rPr>
                <w:sz w:val="16"/>
                <w:szCs w:val="16"/>
              </w:rPr>
              <w:t xml:space="preserve">11), </w:t>
            </w:r>
            <w:r w:rsidR="00B35405" w:rsidRPr="007210A9">
              <w:rPr>
                <w:sz w:val="16"/>
                <w:szCs w:val="16"/>
              </w:rPr>
              <w:t xml:space="preserve">ПАРСИВ (12), </w:t>
            </w:r>
            <w:r w:rsidRPr="007210A9">
              <w:rPr>
                <w:sz w:val="16"/>
                <w:szCs w:val="16"/>
              </w:rPr>
              <w:t>иных</w:t>
            </w:r>
            <w:r w:rsidRPr="007210A9">
              <w:rPr>
                <w:sz w:val="16"/>
              </w:rPr>
              <w:t xml:space="preserve"> (08)</w:t>
            </w:r>
          </w:p>
        </w:tc>
        <w:tc>
          <w:tcPr>
            <w:tcW w:w="1707" w:type="dxa"/>
            <w:gridSpan w:val="5"/>
            <w:tcBorders>
              <w:top w:val="nil"/>
              <w:bottom w:val="nil"/>
              <w:right w:val="single" w:sz="4" w:space="0" w:color="auto"/>
            </w:tcBorders>
          </w:tcPr>
          <w:p w:rsidR="0025465E" w:rsidRPr="007210A9" w:rsidRDefault="00306F68" w:rsidP="00CD5586">
            <w:pPr>
              <w:spacing w:before="60"/>
              <w:ind w:left="-57" w:right="17" w:firstLine="374"/>
              <w:rPr>
                <w:caps/>
                <w:sz w:val="16"/>
              </w:rPr>
            </w:pPr>
            <w:r w:rsidRPr="007210A9">
              <w:rPr>
                <w:caps/>
                <w:noProof/>
                <w:sz w:val="16"/>
              </w:rPr>
              <w:pict>
                <v:group id="_x0000_s1128" alt="" style="position:absolute;left:0;text-align:left;margin-left:33.3pt;margin-top:.75pt;width:41.4pt;height:14.25pt;z-index:48;mso-position-horizontal-relative:text;mso-position-vertical-relative:text" coordorigin="10439,13413" coordsize="828,285">
                  <v:group id="_x0000_s1129" alt="" style="position:absolute;left:10982;top:13413;width:285;height:285" coordorigin="11162,8104" coordsize="285,285">
                    <v:rect id="_x0000_s1130" alt="" style="position:absolute;left:11162;top:8104;width:143;height:285" filled="f"/>
                    <v:rect id="_x0000_s1131" alt="" style="position:absolute;left:11304;top:8104;width:143;height:285;mso-wrap-style:square;v-text-anchor:top" filled="f">
                      <v:textbox style="mso-next-textbox:#_x0000_s1131" inset="1pt,1pt,1pt,1pt">
                        <w:txbxContent>
                          <w:p w:rsidR="00CD5586" w:rsidRDefault="00CD5586" w:rsidP="00CD5586">
                            <w:pPr>
                              <w:jc w:val="center"/>
                            </w:pPr>
                            <w:r>
                              <w:rPr>
                                <w:sz w:val="18"/>
                              </w:rPr>
                              <w:t>/</w:t>
                            </w:r>
                          </w:p>
                        </w:txbxContent>
                      </v:textbox>
                    </v:rect>
                  </v:group>
                  <v:rect id="_x0000_s1132" alt="" style="position:absolute;left:10582;top:13413;width:143;height:285" filled="f"/>
                  <v:rect id="_x0000_s1133" alt="" style="position:absolute;left:10840;top:13413;width:143;height:285" filled="f"/>
                  <v:rect id="_x0000_s1134" alt="" style="position:absolute;left:10439;top:13413;width:143;height:285" filled="f"/>
                </v:group>
              </w:pict>
            </w:r>
            <w:r w:rsidR="0025465E" w:rsidRPr="007210A9">
              <w:rPr>
                <w:caps/>
                <w:sz w:val="16"/>
              </w:rPr>
              <w:t>32.1</w:t>
            </w:r>
          </w:p>
        </w:tc>
      </w:tr>
      <w:tr w:rsidR="00837C88" w:rsidRPr="007210A9" w:rsidTr="0002724D">
        <w:tblPrEx>
          <w:tblCellMar>
            <w:top w:w="0" w:type="dxa"/>
            <w:bottom w:w="0" w:type="dxa"/>
          </w:tblCellMar>
        </w:tblPrEx>
        <w:trPr>
          <w:trHeight w:val="1255"/>
        </w:trPr>
        <w:tc>
          <w:tcPr>
            <w:tcW w:w="335" w:type="dxa"/>
            <w:tcBorders>
              <w:top w:val="single" w:sz="4" w:space="0" w:color="auto"/>
              <w:bottom w:val="single" w:sz="4" w:space="0" w:color="auto"/>
            </w:tcBorders>
          </w:tcPr>
          <w:p w:rsidR="00837C88" w:rsidRPr="007210A9" w:rsidRDefault="00837C88" w:rsidP="00431FA5">
            <w:pPr>
              <w:spacing w:before="40"/>
              <w:ind w:left="-57" w:right="-57"/>
              <w:rPr>
                <w:b/>
                <w:noProof/>
                <w:sz w:val="16"/>
              </w:rPr>
            </w:pPr>
            <w:r w:rsidRPr="007210A9">
              <w:rPr>
                <w:b/>
                <w:noProof/>
                <w:sz w:val="16"/>
              </w:rPr>
              <w:t>33.</w:t>
            </w:r>
          </w:p>
          <w:p w:rsidR="00837C88" w:rsidRPr="007210A9" w:rsidRDefault="00837C88" w:rsidP="00431FA5">
            <w:pPr>
              <w:spacing w:before="40"/>
              <w:ind w:left="-57" w:right="-57"/>
              <w:rPr>
                <w:b/>
                <w:noProof/>
                <w:sz w:val="16"/>
              </w:rPr>
            </w:pPr>
          </w:p>
          <w:p w:rsidR="00837C88" w:rsidRPr="007210A9" w:rsidRDefault="00837C88" w:rsidP="00431FA5">
            <w:pPr>
              <w:spacing w:before="40"/>
              <w:ind w:left="-57" w:right="-57"/>
              <w:rPr>
                <w:b/>
                <w:noProof/>
                <w:sz w:val="16"/>
              </w:rPr>
            </w:pPr>
          </w:p>
          <w:p w:rsidR="00837C88" w:rsidRPr="007210A9" w:rsidRDefault="00837C88" w:rsidP="00431FA5">
            <w:pPr>
              <w:spacing w:before="40"/>
              <w:ind w:left="-57" w:right="-57"/>
              <w:rPr>
                <w:b/>
                <w:noProof/>
                <w:sz w:val="16"/>
              </w:rPr>
            </w:pPr>
          </w:p>
          <w:p w:rsidR="00837C88" w:rsidRPr="007210A9" w:rsidRDefault="00837C88" w:rsidP="006E44D6">
            <w:pPr>
              <w:spacing w:before="40"/>
              <w:ind w:left="-113" w:right="-113"/>
              <w:rPr>
                <w:b/>
                <w:noProof/>
                <w:sz w:val="16"/>
                <w:lang w:val="en-US"/>
              </w:rPr>
            </w:pPr>
          </w:p>
        </w:tc>
        <w:tc>
          <w:tcPr>
            <w:tcW w:w="9228" w:type="dxa"/>
            <w:gridSpan w:val="11"/>
            <w:tcBorders>
              <w:top w:val="single" w:sz="4" w:space="0" w:color="auto"/>
              <w:bottom w:val="single" w:sz="4" w:space="0" w:color="auto"/>
            </w:tcBorders>
          </w:tcPr>
          <w:p w:rsidR="00837C88" w:rsidRPr="007210A9" w:rsidRDefault="00837C88" w:rsidP="00805094">
            <w:pPr>
              <w:spacing w:line="192" w:lineRule="auto"/>
              <w:rPr>
                <w:sz w:val="16"/>
              </w:rPr>
            </w:pPr>
            <w:r w:rsidRPr="007210A9">
              <w:rPr>
                <w:sz w:val="16"/>
              </w:rPr>
              <w:t xml:space="preserve">УГОЛОВНОЕ ДЕЛО РАССЛЕДОВАНО (разрешен материал) </w:t>
            </w:r>
            <w:r w:rsidRPr="007210A9">
              <w:rPr>
                <w:b/>
                <w:sz w:val="16"/>
              </w:rPr>
              <w:t xml:space="preserve">руководителем следственного органа, </w:t>
            </w:r>
            <w:r w:rsidRPr="007210A9">
              <w:rPr>
                <w:b/>
                <w:bCs/>
                <w:sz w:val="16"/>
              </w:rPr>
              <w:t>следователем</w:t>
            </w:r>
            <w:r w:rsidRPr="007210A9">
              <w:rPr>
                <w:sz w:val="16"/>
              </w:rPr>
              <w:t>: следственных органов Следственного комитета Российской Федерации (0001),</w:t>
            </w:r>
            <w:r w:rsidR="00805094">
              <w:rPr>
                <w:sz w:val="16"/>
              </w:rPr>
              <w:t xml:space="preserve"> </w:t>
            </w:r>
            <w:r w:rsidR="00805094" w:rsidRPr="00AD1CCD">
              <w:rPr>
                <w:sz w:val="15"/>
                <w:szCs w:val="15"/>
              </w:rPr>
              <w:t>в т.ч. СУ СК Камчатского края (0018), СО по г. П-К СУ СК (0017), СО по г. Елизово СУ СК (0019)</w:t>
            </w:r>
            <w:r w:rsidRPr="007210A9">
              <w:rPr>
                <w:sz w:val="16"/>
              </w:rPr>
              <w:t xml:space="preserve"> органов внутренних дел (0002), в т.ч. по расследованию организованной преступной деятел</w:t>
            </w:r>
            <w:r w:rsidRPr="007210A9">
              <w:rPr>
                <w:sz w:val="16"/>
              </w:rPr>
              <w:t>ь</w:t>
            </w:r>
            <w:r w:rsidRPr="007210A9">
              <w:rPr>
                <w:sz w:val="16"/>
              </w:rPr>
              <w:t xml:space="preserve">ности (0003), </w:t>
            </w:r>
            <w:r w:rsidRPr="00805094">
              <w:rPr>
                <w:sz w:val="16"/>
              </w:rPr>
              <w:t xml:space="preserve">ГУ МВД России по ЦФО (1000), ГУ МВД России по СЗФО (2000), ГУ МВД России по ЮФО (9000), ГУ МВД России по ПФО (4000), ГУ МВД России по УФО (5000), ГУ МВД России по СФО (6000), ГУ МВД России по ДФО (7000), ГУ МВД России по СКФО (8000); ФСБ (0010); ФСКН (0085); </w:t>
            </w:r>
            <w:r w:rsidRPr="00805094">
              <w:rPr>
                <w:b/>
                <w:bCs/>
                <w:sz w:val="16"/>
              </w:rPr>
              <w:t>дознавателем</w:t>
            </w:r>
            <w:r w:rsidRPr="00805094">
              <w:rPr>
                <w:sz w:val="16"/>
              </w:rPr>
              <w:t xml:space="preserve"> (0004), в т.ч.: органов внутренних дел (0005), </w:t>
            </w:r>
            <w:r w:rsidR="002E52E2" w:rsidRPr="00805094">
              <w:rPr>
                <w:b/>
                <w:sz w:val="16"/>
              </w:rPr>
              <w:t xml:space="preserve">подразделения по вопросам миграции (0029); </w:t>
            </w:r>
            <w:r w:rsidRPr="00805094">
              <w:rPr>
                <w:sz w:val="16"/>
              </w:rPr>
              <w:t>сотрудником органов внутренних дел, на которого возложены полномочия по проведению дознания: полиции (0024); таможенных органов (0007</w:t>
            </w:r>
            <w:r w:rsidRPr="007210A9">
              <w:rPr>
                <w:sz w:val="16"/>
              </w:rPr>
              <w:t>); орг</w:t>
            </w:r>
            <w:r w:rsidRPr="007210A9">
              <w:rPr>
                <w:sz w:val="16"/>
              </w:rPr>
              <w:t>а</w:t>
            </w:r>
            <w:r w:rsidRPr="007210A9">
              <w:rPr>
                <w:sz w:val="16"/>
              </w:rPr>
              <w:t>нов ФССП (0025); ГПН ФПС (0026); ФСБ (0008),</w:t>
            </w:r>
            <w:r w:rsidR="002E52E2">
              <w:rPr>
                <w:sz w:val="16"/>
              </w:rPr>
              <w:t xml:space="preserve"> </w:t>
            </w:r>
            <w:r w:rsidRPr="007210A9">
              <w:rPr>
                <w:sz w:val="16"/>
              </w:rPr>
              <w:t>ПС ФСБ (0027); ФСКН (0086); ФСИН (0014)</w:t>
            </w:r>
            <w:r w:rsidR="008D6860" w:rsidRPr="007210A9">
              <w:rPr>
                <w:sz w:val="16"/>
              </w:rPr>
              <w:t>; судьей (0015)</w:t>
            </w:r>
            <w:r w:rsidRPr="007210A9">
              <w:rPr>
                <w:sz w:val="16"/>
              </w:rPr>
              <w:t xml:space="preserve"> </w:t>
            </w:r>
          </w:p>
        </w:tc>
        <w:tc>
          <w:tcPr>
            <w:tcW w:w="1370" w:type="dxa"/>
            <w:gridSpan w:val="3"/>
            <w:vMerge w:val="restart"/>
            <w:tcBorders>
              <w:top w:val="nil"/>
              <w:right w:val="single" w:sz="4" w:space="0" w:color="auto"/>
            </w:tcBorders>
          </w:tcPr>
          <w:p w:rsidR="00837C88" w:rsidRPr="007210A9" w:rsidRDefault="00306F68" w:rsidP="006070B5">
            <w:pPr>
              <w:spacing w:before="120"/>
              <w:ind w:left="-57" w:right="445" w:hanging="650"/>
              <w:jc w:val="center"/>
              <w:rPr>
                <w:caps/>
                <w:sz w:val="16"/>
              </w:rPr>
            </w:pPr>
            <w:r w:rsidRPr="007210A9">
              <w:rPr>
                <w:noProof/>
                <w:szCs w:val="28"/>
              </w:rPr>
              <w:pict>
                <v:group id="_x0000_s1122" alt="" style="position:absolute;left:0;text-align:left;margin-left:22.1pt;margin-top:.6pt;width:35.5pt;height:14.45pt;z-index:39;mso-position-horizontal-relative:text;mso-position-vertical-relative:text" coordorigin="10554,14546" coordsize="710,289">
                  <v:rect id="_x0000_s1123" alt="" style="position:absolute;left:10979;top:14546;width:143;height:285" filled="f"/>
                  <v:rect id="_x0000_s1124" alt="" style="position:absolute;left:10695;top:14546;width:143;height:285" filled="f"/>
                  <v:rect id="_x0000_s1125" alt="" style="position:absolute;left:11121;top:14546;width:143;height:285;mso-wrap-style:square;v-text-anchor:top" filled="f">
                    <v:textbox style="mso-next-textbox:#_x0000_s1125" inset="1pt,1pt,1pt,1pt">
                      <w:txbxContent>
                        <w:p w:rsidR="00837C88" w:rsidRDefault="00837C88" w:rsidP="00785558">
                          <w:pPr>
                            <w:jc w:val="center"/>
                          </w:pPr>
                          <w:r>
                            <w:rPr>
                              <w:sz w:val="18"/>
                            </w:rPr>
                            <w:t>/</w:t>
                          </w:r>
                        </w:p>
                      </w:txbxContent>
                    </v:textbox>
                  </v:rect>
                  <v:rect id="_x0000_s1126" alt="" style="position:absolute;left:10837;top:14546;width:143;height:285" filled="f"/>
                  <v:rect id="_x0000_s1127" alt="" style="position:absolute;left:10554;top:14550;width:143;height:285" filled="f"/>
                </v:group>
              </w:pict>
            </w:r>
            <w:r w:rsidR="00837C88" w:rsidRPr="007210A9">
              <w:rPr>
                <w:caps/>
                <w:sz w:val="16"/>
              </w:rPr>
              <w:t xml:space="preserve">          33</w:t>
            </w:r>
          </w:p>
          <w:p w:rsidR="007351B4" w:rsidRPr="007210A9" w:rsidRDefault="007351B4" w:rsidP="007351B4">
            <w:pPr>
              <w:ind w:left="-57" w:right="34" w:hanging="652"/>
              <w:jc w:val="right"/>
              <w:rPr>
                <w:sz w:val="12"/>
                <w:szCs w:val="12"/>
              </w:rPr>
            </w:pPr>
            <w:r w:rsidRPr="007210A9">
              <w:rPr>
                <w:sz w:val="12"/>
                <w:szCs w:val="12"/>
              </w:rPr>
              <w:t>код подразделения</w:t>
            </w:r>
          </w:p>
          <w:p w:rsidR="007351B4" w:rsidRPr="007210A9" w:rsidRDefault="00306F68" w:rsidP="007351B4">
            <w:pPr>
              <w:ind w:left="-57" w:right="34" w:hanging="652"/>
              <w:jc w:val="right"/>
              <w:rPr>
                <w:caps/>
                <w:sz w:val="16"/>
              </w:rPr>
            </w:pPr>
            <w:r w:rsidRPr="007210A9">
              <w:rPr>
                <w:caps/>
                <w:noProof/>
                <w:sz w:val="16"/>
              </w:rPr>
              <w:pict>
                <v:group id="_x0000_s1108" alt="" style="position:absolute;left:0;text-align:left;margin-left:-4.95pt;margin-top:.5pt;width:63.75pt;height:14.55pt;z-index:45" coordorigin="10130,14915" coordsize="1275,291">
                  <v:group id="_x0000_s1109" alt="" style="position:absolute;left:10695;top:14915;width:710;height:291" coordorigin="10575,2931" coordsize="710,291">
                    <v:rect id="_x0000_s1110" alt="" style="position:absolute;left:11000;top:2937;width:143;height:285" filled="f"/>
                    <v:rect id="_x0000_s1111" alt="" style="position:absolute;left:10716;top:2937;width:143;height:285" filled="f"/>
                    <v:group id="_x0000_s1112" alt="" style="position:absolute;left:10575;top:2931;width:710;height:291" coordorigin="10575,2931" coordsize="710,291">
                      <v:rect id="_x0000_s1113" alt="" style="position:absolute;left:11142;top:2937;width:143;height:285;mso-wrap-style:square;v-text-anchor:top" filled="f">
                        <v:textbox style="mso-next-textbox:#_x0000_s1113" inset="1pt,1pt,1pt,1pt">
                          <w:txbxContent>
                            <w:p w:rsidR="00FC1064" w:rsidRDefault="00FC1064" w:rsidP="00FC1064">
                              <w:pPr>
                                <w:jc w:val="center"/>
                              </w:pPr>
                              <w:r>
                                <w:rPr>
                                  <w:sz w:val="18"/>
                                </w:rPr>
                                <w:t>/</w:t>
                              </w:r>
                            </w:p>
                          </w:txbxContent>
                        </v:textbox>
                      </v:rect>
                      <v:rect id="_x0000_s1114" alt="" style="position:absolute;left:10858;top:2937;width:143;height:285" filled="f"/>
                      <v:rect id="_x0000_s1115" alt="" style="position:absolute;left:10575;top:2931;width:143;height:285" filled="f"/>
                    </v:group>
                  </v:group>
                  <v:group id="_x0000_s1116" alt="" style="position:absolute;left:10130;top:14921;width:569;height:285" coordsize="19999,20000">
                    <v:rect id="_x0000_s1117" alt="" style="position:absolute;width:5026;height:20000" filled="f"/>
                    <v:rect id="_x0000_s1118" alt="" style="position:absolute;left:4991;width:5026;height:20000" filled="f"/>
                    <v:group id="_x0000_s1119" alt="" style="position:absolute;left:9982;width:10017;height:20000" coordsize="20000,20000">
                      <v:rect id="_x0000_s1120" alt="" style="position:absolute;width:10035;height:20000" filled="f"/>
                      <v:rect id="_x0000_s1121" alt="" style="position:absolute;left:9965;width:10035;height:20000;mso-wrap-style:square;v-text-anchor:top" filled="f">
                        <v:textbox style="mso-next-textbox:#_x0000_s1121" inset="1pt,1pt,1pt,1pt">
                          <w:txbxContent>
                            <w:p w:rsidR="00FC1064" w:rsidRDefault="00FC1064" w:rsidP="00FC1064">
                              <w:pPr>
                                <w:jc w:val="center"/>
                              </w:pPr>
                            </w:p>
                          </w:txbxContent>
                        </v:textbox>
                      </v:rect>
                    </v:group>
                  </v:group>
                </v:group>
              </w:pict>
            </w:r>
          </w:p>
          <w:p w:rsidR="00837C88" w:rsidRPr="007210A9" w:rsidRDefault="007351B4" w:rsidP="006070B5">
            <w:pPr>
              <w:spacing w:before="120"/>
              <w:ind w:left="-57" w:hanging="99"/>
              <w:jc w:val="right"/>
              <w:rPr>
                <w:caps/>
                <w:sz w:val="12"/>
                <w:szCs w:val="12"/>
              </w:rPr>
            </w:pPr>
            <w:r w:rsidRPr="007210A9">
              <w:rPr>
                <w:sz w:val="12"/>
                <w:szCs w:val="12"/>
              </w:rPr>
              <w:t>код органа прокуратуры</w:t>
            </w:r>
          </w:p>
          <w:p w:rsidR="00837C88" w:rsidRPr="007210A9" w:rsidRDefault="00306F68" w:rsidP="00431FA5">
            <w:pPr>
              <w:spacing w:before="120"/>
              <w:ind w:left="-57" w:right="445" w:hanging="650"/>
              <w:jc w:val="center"/>
              <w:rPr>
                <w:caps/>
                <w:sz w:val="10"/>
                <w:szCs w:val="10"/>
              </w:rPr>
            </w:pPr>
            <w:r w:rsidRPr="007210A9">
              <w:rPr>
                <w:noProof/>
                <w:szCs w:val="28"/>
              </w:rPr>
              <w:pict>
                <v:group id="Group 2" o:spid="_x0000_s1096" alt="" style="position:absolute;left:0;text-align:left;margin-left:-4.5pt;margin-top:1.35pt;width:63.75pt;height:14.45pt;z-index:49" coordorigin="2612,10665" coordsize="1275,289">
                  <v:rect id="Rectangle 3" o:spid="_x0000_s1097" alt="" style="position:absolute;left:3318;top:10665;width:143;height:285;visibility:visible" filled="f"/>
                  <v:group id="Group 4" o:spid="_x0000_s1098" alt="" style="position:absolute;left:2612;top:10665;width:1275;height:289" coordorigin="2712,10665" coordsize="1275,289">
                    <v:rect id="Rectangle 5" o:spid="_x0000_s1099" alt="" style="position:absolute;left:3712;top:10665;width:143;height:285;visibility:visible" filled="f"/>
                    <v:rect id="Rectangle 6" o:spid="_x0000_s1100" alt="" style="position:absolute;left:2712;top:10665;width:143;height:285;visibility:visible" filled="f"/>
                    <v:rect id="Rectangle 7" o:spid="_x0000_s1101" alt="" style="position:absolute;left:2854;top:10665;width:143;height:285;visibility:visible" filled="f"/>
                    <v:group id="Group 8" o:spid="_x0000_s1102" alt="" style="position:absolute;left:2996;top:10665;width:285;height:285" coordsize="20000,20000">
                      <v:rect id="Rectangle 9" o:spid="_x0000_s1103" alt="" style="position:absolute;width:10035;height:20000;visibility:visible" filled="f"/>
                      <v:rect id="Rectangle 10" o:spid="_x0000_s1104" alt="" style="position:absolute;left:9965;width:10035;height:20000;visibility:visible;mso-wrap-style:square;v-text-anchor:top" filled="f">
                        <v:textbox style="mso-next-textbox:#Rectangle 10" inset="1pt,1pt,1pt,1pt">
                          <w:txbxContent>
                            <w:p w:rsidR="007351B4" w:rsidRDefault="007351B4" w:rsidP="007351B4">
                              <w:pPr>
                                <w:jc w:val="center"/>
                              </w:pPr>
                            </w:p>
                          </w:txbxContent>
                        </v:textbox>
                      </v:rect>
                    </v:group>
                    <v:rect id="Rectangle 11" o:spid="_x0000_s1105" alt="" style="position:absolute;left:3844;top:10665;width:143;height:285;visibility:visible;mso-wrap-style:square;v-text-anchor:top" filled="f">
                      <v:textbox style="mso-next-textbox:#Rectangle 11" inset="1pt,1pt,1pt,1pt">
                        <w:txbxContent>
                          <w:p w:rsidR="007351B4" w:rsidRDefault="007351B4" w:rsidP="007351B4">
                            <w:pPr>
                              <w:jc w:val="center"/>
                            </w:pPr>
                            <w:r>
                              <w:rPr>
                                <w:sz w:val="18"/>
                              </w:rPr>
                              <w:t>/</w:t>
                            </w:r>
                          </w:p>
                        </w:txbxContent>
                      </v:textbox>
                    </v:rect>
                    <v:rect id="Rectangle 12" o:spid="_x0000_s1106" alt="" style="position:absolute;left:3560;top:10665;width:143;height:285;visibility:visible" filled="f"/>
                    <v:rect id="Rectangle 13" o:spid="_x0000_s1107" alt="" style="position:absolute;left:3277;top:10669;width:143;height:285;visibility:visible" filled="f"/>
                  </v:group>
                </v:group>
              </w:pict>
            </w:r>
          </w:p>
          <w:p w:rsidR="00837C88" w:rsidRPr="007210A9" w:rsidRDefault="00306F68" w:rsidP="00835C73">
            <w:pPr>
              <w:spacing w:before="120"/>
              <w:ind w:left="-57" w:right="445" w:hanging="650"/>
              <w:jc w:val="center"/>
              <w:rPr>
                <w:caps/>
                <w:sz w:val="16"/>
              </w:rPr>
            </w:pPr>
            <w:r w:rsidRPr="007210A9">
              <w:rPr>
                <w:caps/>
                <w:noProof/>
                <w:sz w:val="16"/>
              </w:rPr>
              <w:pict>
                <v:group id="_x0000_s1090" alt="" style="position:absolute;left:0;text-align:left;margin-left:23.55pt;margin-top:7.8pt;width:35.5pt;height:14.45pt;z-index:40" coordorigin="10554,14546" coordsize="710,289">
                  <v:rect id="_x0000_s1091" alt="" style="position:absolute;left:10979;top:14546;width:143;height:285" filled="f"/>
                  <v:rect id="_x0000_s1092" alt="" style="position:absolute;left:10695;top:14546;width:143;height:285" filled="f"/>
                  <v:rect id="_x0000_s1093" alt="" style="position:absolute;left:11121;top:14546;width:143;height:285;mso-wrap-style:square;v-text-anchor:top" filled="f">
                    <v:textbox style="mso-next-textbox:#_x0000_s1093" inset="1pt,1pt,1pt,1pt">
                      <w:txbxContent>
                        <w:p w:rsidR="00837C88" w:rsidRDefault="00837C88" w:rsidP="005A01DF">
                          <w:pPr>
                            <w:jc w:val="center"/>
                          </w:pPr>
                          <w:r>
                            <w:rPr>
                              <w:sz w:val="18"/>
                            </w:rPr>
                            <w:t>/</w:t>
                          </w:r>
                        </w:p>
                      </w:txbxContent>
                    </v:textbox>
                  </v:rect>
                  <v:rect id="_x0000_s1094" alt="" style="position:absolute;left:10837;top:14546;width:143;height:285" filled="f"/>
                  <v:rect id="_x0000_s1095" alt="" style="position:absolute;left:10554;top:14550;width:143;height:285" filled="f"/>
                </v:group>
              </w:pict>
            </w:r>
            <w:r w:rsidR="00837C88" w:rsidRPr="007210A9">
              <w:rPr>
                <w:caps/>
                <w:sz w:val="16"/>
              </w:rPr>
              <w:t xml:space="preserve">            33.1</w:t>
            </w:r>
          </w:p>
        </w:tc>
      </w:tr>
      <w:tr w:rsidR="00837C88" w:rsidRPr="007210A9" w:rsidTr="0002724D">
        <w:tblPrEx>
          <w:tblCellMar>
            <w:top w:w="0" w:type="dxa"/>
            <w:bottom w:w="0" w:type="dxa"/>
          </w:tblCellMar>
        </w:tblPrEx>
        <w:trPr>
          <w:trHeight w:val="355"/>
        </w:trPr>
        <w:tc>
          <w:tcPr>
            <w:tcW w:w="335" w:type="dxa"/>
            <w:tcBorders>
              <w:top w:val="single" w:sz="4" w:space="0" w:color="auto"/>
              <w:bottom w:val="single" w:sz="6" w:space="0" w:color="auto"/>
            </w:tcBorders>
          </w:tcPr>
          <w:p w:rsidR="00837C88" w:rsidRPr="007210A9" w:rsidRDefault="00837C88" w:rsidP="006E44D6">
            <w:pPr>
              <w:spacing w:before="40"/>
              <w:ind w:left="-113" w:right="-113"/>
              <w:rPr>
                <w:b/>
                <w:noProof/>
                <w:sz w:val="16"/>
              </w:rPr>
            </w:pPr>
            <w:r w:rsidRPr="007210A9">
              <w:rPr>
                <w:b/>
                <w:noProof/>
                <w:sz w:val="16"/>
              </w:rPr>
              <w:t>33.1</w:t>
            </w:r>
            <w:r w:rsidRPr="007210A9">
              <w:rPr>
                <w:b/>
                <w:noProof/>
                <w:sz w:val="16"/>
                <w:lang w:val="en-US"/>
              </w:rPr>
              <w:t>.</w:t>
            </w:r>
          </w:p>
        </w:tc>
        <w:tc>
          <w:tcPr>
            <w:tcW w:w="9228" w:type="dxa"/>
            <w:gridSpan w:val="11"/>
            <w:tcBorders>
              <w:top w:val="single" w:sz="4" w:space="0" w:color="auto"/>
              <w:bottom w:val="single" w:sz="6" w:space="0" w:color="auto"/>
            </w:tcBorders>
          </w:tcPr>
          <w:p w:rsidR="000B10A8" w:rsidRPr="007210A9" w:rsidRDefault="00837C88" w:rsidP="005A01DF">
            <w:pPr>
              <w:rPr>
                <w:sz w:val="16"/>
              </w:rPr>
            </w:pPr>
            <w:r w:rsidRPr="007210A9">
              <w:rPr>
                <w:sz w:val="16"/>
              </w:rPr>
              <w:t>РЕШЕНИЕ ПРИНЯТО судьей (0015)</w:t>
            </w:r>
            <w:r w:rsidR="003115E9" w:rsidRPr="007210A9">
              <w:rPr>
                <w:sz w:val="16"/>
              </w:rPr>
              <w:t>_</w:t>
            </w:r>
          </w:p>
        </w:tc>
        <w:tc>
          <w:tcPr>
            <w:tcW w:w="1370" w:type="dxa"/>
            <w:gridSpan w:val="3"/>
            <w:vMerge/>
            <w:tcBorders>
              <w:bottom w:val="single" w:sz="4" w:space="0" w:color="auto"/>
              <w:right w:val="single" w:sz="4" w:space="0" w:color="auto"/>
            </w:tcBorders>
          </w:tcPr>
          <w:p w:rsidR="00837C88" w:rsidRPr="007210A9" w:rsidRDefault="00837C88" w:rsidP="00431FA5">
            <w:pPr>
              <w:spacing w:before="120"/>
              <w:ind w:left="-57" w:right="445" w:hanging="650"/>
              <w:jc w:val="center"/>
              <w:rPr>
                <w:caps/>
                <w:sz w:val="16"/>
              </w:rPr>
            </w:pPr>
          </w:p>
        </w:tc>
      </w:tr>
      <w:tr w:rsidR="0025465E" w:rsidRPr="007210A9" w:rsidTr="0002724D">
        <w:tblPrEx>
          <w:tblCellMar>
            <w:top w:w="0" w:type="dxa"/>
            <w:bottom w:w="0" w:type="dxa"/>
          </w:tblCellMar>
        </w:tblPrEx>
        <w:trPr>
          <w:trHeight w:hRule="exact" w:val="725"/>
        </w:trPr>
        <w:tc>
          <w:tcPr>
            <w:tcW w:w="335" w:type="dxa"/>
            <w:tcBorders>
              <w:top w:val="single" w:sz="6" w:space="0" w:color="auto"/>
              <w:bottom w:val="single" w:sz="6" w:space="0" w:color="auto"/>
            </w:tcBorders>
          </w:tcPr>
          <w:p w:rsidR="0025465E" w:rsidRPr="007210A9" w:rsidRDefault="0025465E">
            <w:pPr>
              <w:spacing w:before="120"/>
              <w:ind w:left="-57" w:right="-57"/>
              <w:jc w:val="center"/>
              <w:rPr>
                <w:noProof/>
                <w:sz w:val="16"/>
              </w:rPr>
            </w:pPr>
          </w:p>
        </w:tc>
        <w:tc>
          <w:tcPr>
            <w:tcW w:w="8742" w:type="dxa"/>
            <w:gridSpan w:val="9"/>
            <w:tcBorders>
              <w:top w:val="single" w:sz="6" w:space="0" w:color="auto"/>
              <w:bottom w:val="single" w:sz="6" w:space="0" w:color="auto"/>
            </w:tcBorders>
          </w:tcPr>
          <w:p w:rsidR="0025465E" w:rsidRPr="007210A9" w:rsidRDefault="0025465E" w:rsidP="00BE40E4">
            <w:pPr>
              <w:spacing w:line="216" w:lineRule="auto"/>
              <w:rPr>
                <w:sz w:val="16"/>
              </w:rPr>
            </w:pPr>
            <w:r w:rsidRPr="007210A9">
              <w:rPr>
                <w:sz w:val="16"/>
              </w:rPr>
              <w:t>Дата передачи карточки сотруднику по ведению</w:t>
            </w:r>
          </w:p>
          <w:p w:rsidR="0025465E" w:rsidRPr="007210A9" w:rsidRDefault="0025465E" w:rsidP="00BE40E4">
            <w:pPr>
              <w:spacing w:line="216" w:lineRule="auto"/>
              <w:ind w:left="176" w:hanging="176"/>
              <w:rPr>
                <w:sz w:val="16"/>
              </w:rPr>
            </w:pPr>
            <w:r w:rsidRPr="007210A9">
              <w:rPr>
                <w:sz w:val="16"/>
              </w:rPr>
              <w:t>регистрационно-учетной и статистической работы        "___"</w:t>
            </w:r>
            <w:r w:rsidR="00836473" w:rsidRPr="007210A9">
              <w:rPr>
                <w:sz w:val="16"/>
              </w:rPr>
              <w:t xml:space="preserve"> __________________  20</w:t>
            </w:r>
            <w:r w:rsidR="00C076EE" w:rsidRPr="007210A9">
              <w:rPr>
                <w:sz w:val="16"/>
              </w:rPr>
              <w:t>__</w:t>
            </w:r>
            <w:r w:rsidRPr="007210A9">
              <w:rPr>
                <w:sz w:val="16"/>
              </w:rPr>
              <w:t xml:space="preserve">__ г. </w:t>
            </w:r>
          </w:p>
          <w:p w:rsidR="0025465E" w:rsidRPr="007210A9" w:rsidRDefault="0025465E" w:rsidP="00BE40E4">
            <w:pPr>
              <w:spacing w:line="216" w:lineRule="auto"/>
              <w:ind w:left="176" w:right="-123" w:hanging="176"/>
              <w:rPr>
                <w:sz w:val="16"/>
              </w:rPr>
            </w:pPr>
            <w:r w:rsidRPr="007210A9">
              <w:rPr>
                <w:sz w:val="16"/>
              </w:rPr>
              <w:t xml:space="preserve">Фамилия, подпись лица, ведущего расследование  ________________________________________                                     </w:t>
            </w:r>
          </w:p>
          <w:p w:rsidR="0025465E" w:rsidRPr="007210A9" w:rsidRDefault="0025465E" w:rsidP="00BE40E4">
            <w:pPr>
              <w:spacing w:line="216" w:lineRule="auto"/>
              <w:ind w:left="-19" w:right="-123" w:firstLine="19"/>
              <w:rPr>
                <w:sz w:val="16"/>
              </w:rPr>
            </w:pPr>
            <w:r w:rsidRPr="007210A9">
              <w:rPr>
                <w:sz w:val="16"/>
              </w:rPr>
              <w:t xml:space="preserve">уголовного дела или разрешившего материал     </w:t>
            </w:r>
            <w:r w:rsidRPr="007210A9">
              <w:rPr>
                <w:caps/>
                <w:sz w:val="16"/>
              </w:rPr>
              <w:tab/>
            </w:r>
            <w:r w:rsidRPr="007210A9">
              <w:rPr>
                <w:sz w:val="16"/>
              </w:rPr>
              <w:t xml:space="preserve">      </w:t>
            </w:r>
            <w:r w:rsidRPr="007210A9">
              <w:rPr>
                <w:sz w:val="12"/>
              </w:rPr>
              <w:t>(должность, звание, подпись, фамилия)</w:t>
            </w:r>
            <w:r w:rsidRPr="007210A9">
              <w:rPr>
                <w:sz w:val="16"/>
              </w:rPr>
              <w:t xml:space="preserve">    "__</w:t>
            </w:r>
            <w:r w:rsidR="00836473" w:rsidRPr="007210A9">
              <w:rPr>
                <w:sz w:val="16"/>
              </w:rPr>
              <w:t>_" ____________ 20</w:t>
            </w:r>
            <w:r w:rsidR="00C076EE" w:rsidRPr="007210A9">
              <w:rPr>
                <w:sz w:val="16"/>
              </w:rPr>
              <w:t>__</w:t>
            </w:r>
            <w:r w:rsidRPr="007210A9">
              <w:rPr>
                <w:sz w:val="16"/>
              </w:rPr>
              <w:t>__г.</w:t>
            </w:r>
          </w:p>
        </w:tc>
        <w:tc>
          <w:tcPr>
            <w:tcW w:w="1856" w:type="dxa"/>
            <w:gridSpan w:val="5"/>
            <w:tcBorders>
              <w:bottom w:val="single" w:sz="6" w:space="0" w:color="auto"/>
            </w:tcBorders>
          </w:tcPr>
          <w:p w:rsidR="0025465E" w:rsidRPr="007210A9" w:rsidRDefault="0025465E">
            <w:pPr>
              <w:spacing w:before="120"/>
              <w:ind w:left="-57" w:right="445" w:firstLine="57"/>
              <w:jc w:val="right"/>
              <w:rPr>
                <w:caps/>
                <w:sz w:val="16"/>
              </w:rPr>
            </w:pPr>
          </w:p>
        </w:tc>
      </w:tr>
      <w:tr w:rsidR="0025465E" w:rsidRPr="007210A9" w:rsidTr="0002724D">
        <w:tblPrEx>
          <w:tblCellMar>
            <w:top w:w="0" w:type="dxa"/>
            <w:bottom w:w="0" w:type="dxa"/>
          </w:tblCellMar>
        </w:tblPrEx>
        <w:trPr>
          <w:trHeight w:hRule="exact" w:val="282"/>
        </w:trPr>
        <w:tc>
          <w:tcPr>
            <w:tcW w:w="10933" w:type="dxa"/>
            <w:gridSpan w:val="15"/>
            <w:tcBorders>
              <w:top w:val="single" w:sz="6" w:space="0" w:color="auto"/>
              <w:left w:val="nil"/>
              <w:bottom w:val="single" w:sz="6" w:space="0" w:color="auto"/>
              <w:right w:val="nil"/>
            </w:tcBorders>
          </w:tcPr>
          <w:p w:rsidR="0025465E" w:rsidRPr="007210A9" w:rsidRDefault="0025465E" w:rsidP="00BE40E4">
            <w:pPr>
              <w:pStyle w:val="2"/>
              <w:spacing w:before="40"/>
            </w:pPr>
            <w:r w:rsidRPr="007210A9">
              <w:t>РАЗДЕЛ 3. ЗАПОЛНЯЕТСЯ НАЧАЛЬНИКОМ ПРАВООХРАНИТЕЛЬНОГО (ПРАВОПРИМЕНИТЕЛЬНОГО) ОРГАНА</w:t>
            </w:r>
          </w:p>
        </w:tc>
      </w:tr>
      <w:tr w:rsidR="00785558" w:rsidRPr="007210A9" w:rsidTr="0002724D">
        <w:tblPrEx>
          <w:tblCellMar>
            <w:top w:w="0" w:type="dxa"/>
            <w:bottom w:w="0" w:type="dxa"/>
          </w:tblCellMar>
        </w:tblPrEx>
        <w:trPr>
          <w:trHeight w:val="182"/>
        </w:trPr>
        <w:tc>
          <w:tcPr>
            <w:tcW w:w="423" w:type="dxa"/>
            <w:gridSpan w:val="2"/>
            <w:tcBorders>
              <w:top w:val="single" w:sz="6" w:space="0" w:color="auto"/>
              <w:left w:val="single" w:sz="6" w:space="0" w:color="auto"/>
              <w:bottom w:val="single" w:sz="6" w:space="0" w:color="auto"/>
              <w:right w:val="nil"/>
            </w:tcBorders>
          </w:tcPr>
          <w:p w:rsidR="00785558" w:rsidRPr="007210A9" w:rsidRDefault="00785558" w:rsidP="00431FA5">
            <w:pPr>
              <w:jc w:val="center"/>
              <w:rPr>
                <w:b/>
                <w:sz w:val="16"/>
              </w:rPr>
            </w:pPr>
            <w:r w:rsidRPr="007210A9">
              <w:rPr>
                <w:b/>
                <w:sz w:val="16"/>
              </w:rPr>
              <w:t>34.</w:t>
            </w:r>
          </w:p>
        </w:tc>
        <w:tc>
          <w:tcPr>
            <w:tcW w:w="9380" w:type="dxa"/>
            <w:gridSpan w:val="12"/>
            <w:tcBorders>
              <w:top w:val="single" w:sz="6" w:space="0" w:color="auto"/>
              <w:left w:val="nil"/>
              <w:bottom w:val="single" w:sz="6" w:space="0" w:color="auto"/>
              <w:right w:val="nil"/>
            </w:tcBorders>
          </w:tcPr>
          <w:p w:rsidR="00785558" w:rsidRPr="007210A9" w:rsidRDefault="00785558" w:rsidP="00431FA5">
            <w:pPr>
              <w:jc w:val="center"/>
              <w:rPr>
                <w:b/>
                <w:sz w:val="16"/>
              </w:rPr>
            </w:pPr>
            <w:r w:rsidRPr="007210A9">
              <w:rPr>
                <w:b/>
                <w:sz w:val="16"/>
              </w:rPr>
              <w:t>СИЛЫ И СРЕДСТВА, УСТАНОВИВШИЕ ЛИЦО ИЛИ ПРЕДОТВРАТИВШИЕ ПРЕСТУПЛЕНИЕ (одна слу</w:t>
            </w:r>
            <w:r w:rsidRPr="007210A9">
              <w:rPr>
                <w:b/>
                <w:sz w:val="16"/>
              </w:rPr>
              <w:t>ж</w:t>
            </w:r>
            <w:r w:rsidRPr="007210A9">
              <w:rPr>
                <w:b/>
                <w:sz w:val="16"/>
              </w:rPr>
              <w:t>ба)</w:t>
            </w:r>
          </w:p>
          <w:p w:rsidR="00785558" w:rsidRPr="007210A9" w:rsidRDefault="00785558" w:rsidP="00204EA4">
            <w:pPr>
              <w:spacing w:line="216" w:lineRule="auto"/>
              <w:ind w:right="-100"/>
              <w:rPr>
                <w:sz w:val="16"/>
              </w:rPr>
            </w:pPr>
            <w:r w:rsidRPr="007210A9">
              <w:rPr>
                <w:sz w:val="16"/>
              </w:rPr>
              <w:t>Лицо установлено (преступление предотвращено) (по спр</w:t>
            </w:r>
            <w:r w:rsidRPr="007210A9">
              <w:rPr>
                <w:sz w:val="16"/>
              </w:rPr>
              <w:t>а</w:t>
            </w:r>
            <w:r w:rsidRPr="007210A9">
              <w:rPr>
                <w:sz w:val="16"/>
              </w:rPr>
              <w:t>вочнику № 14) _______________________________________________</w:t>
            </w:r>
            <w:r w:rsidR="00204EA4" w:rsidRPr="007210A9">
              <w:rPr>
                <w:sz w:val="16"/>
              </w:rPr>
              <w:t xml:space="preserve">  34</w:t>
            </w:r>
          </w:p>
          <w:p w:rsidR="00785558" w:rsidRPr="007210A9" w:rsidRDefault="00785558" w:rsidP="00457073">
            <w:pPr>
              <w:spacing w:line="216" w:lineRule="auto"/>
              <w:rPr>
                <w:sz w:val="16"/>
              </w:rPr>
            </w:pPr>
            <w:r w:rsidRPr="007210A9">
              <w:rPr>
                <w:sz w:val="16"/>
              </w:rPr>
              <w:t>________________________________________________________________________________________________________________</w:t>
            </w:r>
          </w:p>
        </w:tc>
        <w:tc>
          <w:tcPr>
            <w:tcW w:w="1130" w:type="dxa"/>
            <w:tcBorders>
              <w:top w:val="single" w:sz="4" w:space="0" w:color="auto"/>
              <w:left w:val="nil"/>
              <w:bottom w:val="nil"/>
              <w:right w:val="single" w:sz="6" w:space="0" w:color="auto"/>
            </w:tcBorders>
          </w:tcPr>
          <w:p w:rsidR="00785558" w:rsidRPr="007210A9" w:rsidRDefault="00785558" w:rsidP="00431FA5">
            <w:pPr>
              <w:ind w:left="-57" w:right="602"/>
              <w:jc w:val="center"/>
              <w:rPr>
                <w:caps/>
                <w:sz w:val="16"/>
              </w:rPr>
            </w:pPr>
          </w:p>
          <w:p w:rsidR="00785558" w:rsidRPr="007210A9" w:rsidRDefault="00306F68" w:rsidP="00204EA4">
            <w:pPr>
              <w:ind w:left="-136" w:right="634" w:hanging="91"/>
              <w:jc w:val="center"/>
              <w:rPr>
                <w:caps/>
                <w:sz w:val="16"/>
              </w:rPr>
            </w:pPr>
            <w:r w:rsidRPr="007210A9">
              <w:rPr>
                <w:b/>
                <w:noProof/>
                <w:sz w:val="16"/>
              </w:rPr>
              <w:pict>
                <v:group id="_x0000_s1078" alt="" style="position:absolute;left:0;text-align:left;margin-left:-1.1pt;margin-top:2.35pt;width:49.8pt;height:14.25pt;z-index:46" coordorigin="10396,10775" coordsize="996,285">
                  <v:group id="_x0000_s1079" alt="" style="position:absolute;left:10539;top:10775;width:853;height:285" coordsize="20002,20000">
                    <v:group id="_x0000_s1080" alt="" style="position:absolute;width:6683;height:20000" coordsize="20003,20000">
                      <v:rect id="_x0000_s1081" alt="" style="position:absolute;width:10036;height:20000" filled="f"/>
                      <v:rect id="_x0000_s1082" alt="" style="position:absolute;left:9967;width:10036;height:20000" filled="f"/>
                    </v:group>
                    <v:group id="_x0000_s1083" alt="" style="position:absolute;left:13319;width:6683;height:20000" coordsize="19999,20000">
                      <v:rect id="_x0000_s1084" alt="" style="position:absolute;width:10034;height:20000" filled="f"/>
                      <v:rect id="_x0000_s1085" alt="" style="position:absolute;left:9965;width:10034;height:20000;mso-wrap-style:square;v-text-anchor:top" filled="f">
                        <v:textbox style="mso-next-textbox:#_x0000_s1085" inset="1pt,1pt,1pt,1pt">
                          <w:txbxContent>
                            <w:p w:rsidR="00AC1CF1" w:rsidRDefault="00AC1CF1" w:rsidP="00AC1CF1">
                              <w:pPr>
                                <w:jc w:val="center"/>
                              </w:pPr>
                              <w:r>
                                <w:rPr>
                                  <w:sz w:val="18"/>
                                </w:rPr>
                                <w:t>/</w:t>
                              </w:r>
                            </w:p>
                          </w:txbxContent>
                        </v:textbox>
                      </v:rect>
                    </v:group>
                    <v:group id="_x0000_s1086" alt="" style="position:absolute;left:6660;width:6682;height:20000" coordsize="20000,20000">
                      <v:rect id="_x0000_s1087" alt="" style="position:absolute;width:10036;height:20000" filled="f"/>
                      <v:rect id="_x0000_s1088" alt="" style="position:absolute;left:9964;width:10036;height:20000" filled="f"/>
                    </v:group>
                  </v:group>
                  <v:rect id="_x0000_s1089" alt="" style="position:absolute;left:10396;top:10775;width:143;height:285" filled="f"/>
                </v:group>
              </w:pict>
            </w:r>
          </w:p>
        </w:tc>
      </w:tr>
      <w:tr w:rsidR="0025465E" w:rsidRPr="007210A9" w:rsidTr="0002724D">
        <w:tblPrEx>
          <w:tblCellMar>
            <w:top w:w="0" w:type="dxa"/>
            <w:bottom w:w="0" w:type="dxa"/>
          </w:tblCellMar>
        </w:tblPrEx>
        <w:trPr>
          <w:trHeight w:hRule="exact" w:val="255"/>
        </w:trPr>
        <w:tc>
          <w:tcPr>
            <w:tcW w:w="423" w:type="dxa"/>
            <w:gridSpan w:val="2"/>
            <w:tcBorders>
              <w:top w:val="nil"/>
              <w:left w:val="single" w:sz="4" w:space="0" w:color="auto"/>
              <w:bottom w:val="single" w:sz="4" w:space="0" w:color="auto"/>
              <w:right w:val="nil"/>
            </w:tcBorders>
          </w:tcPr>
          <w:p w:rsidR="0025465E" w:rsidRPr="007210A9" w:rsidRDefault="0025465E" w:rsidP="0047721D">
            <w:pPr>
              <w:spacing w:before="40"/>
              <w:ind w:left="-57" w:right="-57"/>
              <w:jc w:val="center"/>
              <w:rPr>
                <w:b/>
                <w:noProof/>
                <w:sz w:val="14"/>
              </w:rPr>
            </w:pPr>
            <w:r w:rsidRPr="007210A9">
              <w:rPr>
                <w:b/>
                <w:sz w:val="16"/>
              </w:rPr>
              <w:t>34.1.</w:t>
            </w:r>
          </w:p>
        </w:tc>
        <w:tc>
          <w:tcPr>
            <w:tcW w:w="7931" w:type="dxa"/>
            <w:gridSpan w:val="4"/>
            <w:tcBorders>
              <w:top w:val="single" w:sz="4" w:space="0" w:color="auto"/>
              <w:left w:val="nil"/>
              <w:bottom w:val="single" w:sz="6" w:space="0" w:color="auto"/>
            </w:tcBorders>
          </w:tcPr>
          <w:p w:rsidR="0025465E" w:rsidRPr="007210A9" w:rsidRDefault="0025465E" w:rsidP="0047721D">
            <w:pPr>
              <w:spacing w:before="60"/>
              <w:rPr>
                <w:sz w:val="16"/>
              </w:rPr>
            </w:pPr>
            <w:r w:rsidRPr="007210A9">
              <w:rPr>
                <w:sz w:val="16"/>
              </w:rPr>
              <w:t>Служба, способствовавшая раскрытию преступлений (заполнять с использованием кодов реквизита 34)</w:t>
            </w:r>
          </w:p>
        </w:tc>
        <w:tc>
          <w:tcPr>
            <w:tcW w:w="2579" w:type="dxa"/>
            <w:gridSpan w:val="9"/>
            <w:tcBorders>
              <w:top w:val="nil"/>
            </w:tcBorders>
          </w:tcPr>
          <w:p w:rsidR="0025465E" w:rsidRPr="007210A9" w:rsidRDefault="00306F68" w:rsidP="002F4C06">
            <w:pPr>
              <w:ind w:right="-125"/>
              <w:rPr>
                <w:sz w:val="16"/>
              </w:rPr>
            </w:pPr>
            <w:r w:rsidRPr="007210A9">
              <w:rPr>
                <w:b/>
                <w:noProof/>
                <w:sz w:val="16"/>
              </w:rPr>
              <w:pict>
                <v:group id="_x0000_s1066" alt="" style="position:absolute;margin-left:70.9pt;margin-top:.5pt;width:49.8pt;height:14.25pt;z-index:47;mso-position-horizontal-relative:text;mso-position-vertical-relative:text" coordorigin="10404,11084" coordsize="996,285">
                  <v:group id="_x0000_s1067" alt="" style="position:absolute;left:10547;top:11084;width:853;height:285" coordsize="20002,20000">
                    <v:group id="_x0000_s1068" alt="" style="position:absolute;width:6683;height:20000" coordsize="20003,20000">
                      <v:rect id="_x0000_s1069" alt="" style="position:absolute;width:10036;height:20000" filled="f"/>
                      <v:rect id="_x0000_s1070" alt="" style="position:absolute;left:9967;width:10036;height:20000" filled="f"/>
                    </v:group>
                    <v:group id="_x0000_s1071" alt="" style="position:absolute;left:13319;width:6683;height:20000" coordsize="19999,20000">
                      <v:rect id="_x0000_s1072" alt="" style="position:absolute;width:10034;height:20000" filled="f"/>
                      <v:rect id="_x0000_s1073" alt="" style="position:absolute;left:9965;width:10034;height:20000;mso-wrap-style:square;v-text-anchor:top" filled="f">
                        <v:textbox style="mso-next-textbox:#_x0000_s1073" inset="1pt,1pt,1pt,1pt">
                          <w:txbxContent>
                            <w:p w:rsidR="00AC1CF1" w:rsidRDefault="00AC1CF1" w:rsidP="00AC1CF1">
                              <w:pPr>
                                <w:jc w:val="center"/>
                              </w:pPr>
                              <w:r>
                                <w:rPr>
                                  <w:sz w:val="18"/>
                                </w:rPr>
                                <w:t>/</w:t>
                              </w:r>
                            </w:p>
                          </w:txbxContent>
                        </v:textbox>
                      </v:rect>
                    </v:group>
                    <v:group id="_x0000_s1074" alt="" style="position:absolute;left:6660;width:6682;height:20000" coordsize="20000,20000">
                      <v:rect id="_x0000_s1075" alt="" style="position:absolute;width:10036;height:20000" filled="f"/>
                      <v:rect id="_x0000_s1076" alt="" style="position:absolute;left:9964;width:10036;height:20000" filled="f"/>
                    </v:group>
                  </v:group>
                  <v:rect id="_x0000_s1077" alt="" style="position:absolute;left:10404;top:11084;width:143;height:285" filled="f"/>
                </v:group>
              </w:pict>
            </w:r>
            <w:r w:rsidR="0025465E" w:rsidRPr="007210A9">
              <w:rPr>
                <w:sz w:val="16"/>
              </w:rPr>
              <w:t xml:space="preserve">                         34.1</w:t>
            </w:r>
          </w:p>
        </w:tc>
      </w:tr>
      <w:tr w:rsidR="0025465E" w:rsidRPr="007210A9" w:rsidTr="0002724D">
        <w:tblPrEx>
          <w:tblCellMar>
            <w:top w:w="0" w:type="dxa"/>
            <w:bottom w:w="0" w:type="dxa"/>
          </w:tblCellMar>
        </w:tblPrEx>
        <w:trPr>
          <w:trHeight w:hRule="exact" w:val="2750"/>
        </w:trPr>
        <w:tc>
          <w:tcPr>
            <w:tcW w:w="423" w:type="dxa"/>
            <w:gridSpan w:val="2"/>
            <w:tcBorders>
              <w:top w:val="single" w:sz="4" w:space="0" w:color="auto"/>
              <w:bottom w:val="single" w:sz="4" w:space="0" w:color="auto"/>
            </w:tcBorders>
          </w:tcPr>
          <w:p w:rsidR="0025465E" w:rsidRPr="007210A9" w:rsidRDefault="0047721D" w:rsidP="0047721D">
            <w:pPr>
              <w:spacing w:before="40"/>
              <w:ind w:right="-57"/>
              <w:rPr>
                <w:b/>
                <w:noProof/>
                <w:sz w:val="16"/>
              </w:rPr>
            </w:pPr>
            <w:r w:rsidRPr="007210A9">
              <w:rPr>
                <w:b/>
                <w:noProof/>
                <w:sz w:val="16"/>
              </w:rPr>
              <w:t>35.</w:t>
            </w:r>
          </w:p>
        </w:tc>
        <w:tc>
          <w:tcPr>
            <w:tcW w:w="9083" w:type="dxa"/>
            <w:gridSpan w:val="10"/>
            <w:tcBorders>
              <w:top w:val="single" w:sz="6" w:space="0" w:color="auto"/>
              <w:bottom w:val="nil"/>
            </w:tcBorders>
          </w:tcPr>
          <w:p w:rsidR="004623E4" w:rsidRPr="006032AC" w:rsidRDefault="00515C38" w:rsidP="004623E4">
            <w:pPr>
              <w:spacing w:line="160" w:lineRule="exact"/>
              <w:rPr>
                <w:spacing w:val="-2"/>
                <w:sz w:val="16"/>
              </w:rPr>
            </w:pPr>
            <w:r w:rsidRPr="006032AC">
              <w:rPr>
                <w:spacing w:val="-2"/>
                <w:sz w:val="16"/>
              </w:rPr>
              <w:t>СООБЩЕНИЕ: А</w:t>
            </w:r>
            <w:r w:rsidR="004623E4" w:rsidRPr="006032AC">
              <w:rPr>
                <w:spacing w:val="-2"/>
                <w:sz w:val="16"/>
              </w:rPr>
              <w:t> (000002), АР (000003), Р (000004), О (000009), ОР (000006), оперативный контакт (000008), анонимное содействие  граждан (000007);           № </w:t>
            </w:r>
            <w:r w:rsidR="004623E4" w:rsidRPr="006032AC">
              <w:rPr>
                <w:spacing w:val="-2"/>
                <w:sz w:val="16"/>
                <w:u w:val="single"/>
              </w:rPr>
              <w:t>_______</w:t>
            </w:r>
            <w:r w:rsidR="00430E5F">
              <w:rPr>
                <w:spacing w:val="-2"/>
                <w:sz w:val="16"/>
                <w:u w:val="single"/>
              </w:rPr>
              <w:t>____</w:t>
            </w:r>
            <w:r w:rsidR="004623E4" w:rsidRPr="006032AC">
              <w:rPr>
                <w:spacing w:val="-2"/>
                <w:sz w:val="16"/>
              </w:rPr>
              <w:t>;</w:t>
            </w:r>
          </w:p>
          <w:p w:rsidR="004C2B03" w:rsidRPr="006032AC" w:rsidRDefault="004623E4" w:rsidP="004623E4">
            <w:pPr>
              <w:spacing w:line="160" w:lineRule="exact"/>
              <w:rPr>
                <w:spacing w:val="-2"/>
                <w:sz w:val="16"/>
              </w:rPr>
            </w:pPr>
            <w:r w:rsidRPr="006032AC">
              <w:rPr>
                <w:spacing w:val="-2"/>
                <w:sz w:val="16"/>
              </w:rPr>
              <w:t>ДОР (000050), ОПД (000060), ДПОП (000070), РД (000080), ОДГЗ (000020), ДСН (0000</w:t>
            </w:r>
            <w:r w:rsidR="00005B4C" w:rsidRPr="006032AC">
              <w:rPr>
                <w:spacing w:val="-2"/>
                <w:sz w:val="16"/>
              </w:rPr>
              <w:t>9</w:t>
            </w:r>
            <w:r w:rsidRPr="006032AC">
              <w:rPr>
                <w:spacing w:val="-2"/>
                <w:sz w:val="16"/>
              </w:rPr>
              <w:t>0), ДОПН (000010);</w:t>
            </w:r>
          </w:p>
          <w:p w:rsidR="00787257" w:rsidRPr="006032AC" w:rsidRDefault="004C2B03" w:rsidP="004C2B03">
            <w:pPr>
              <w:spacing w:line="160" w:lineRule="exact"/>
              <w:rPr>
                <w:spacing w:val="-2"/>
                <w:sz w:val="16"/>
              </w:rPr>
            </w:pPr>
            <w:r w:rsidRPr="006032AC">
              <w:rPr>
                <w:spacing w:val="-2"/>
                <w:sz w:val="16"/>
              </w:rPr>
              <w:t>ГУ МВД России по ЦФО (10</w:t>
            </w:r>
            <w:r w:rsidR="001D57BC" w:rsidRPr="006032AC">
              <w:rPr>
                <w:spacing w:val="-2"/>
                <w:sz w:val="16"/>
              </w:rPr>
              <w:t>0000), ГУ МВД России по С</w:t>
            </w:r>
            <w:r w:rsidRPr="006032AC">
              <w:rPr>
                <w:spacing w:val="-2"/>
                <w:sz w:val="16"/>
              </w:rPr>
              <w:t>ЗФО (</w:t>
            </w:r>
            <w:r w:rsidR="0063403B" w:rsidRPr="006032AC">
              <w:rPr>
                <w:spacing w:val="-2"/>
                <w:sz w:val="16"/>
              </w:rPr>
              <w:t>200000), ГУ МВД России по ЮФО (9</w:t>
            </w:r>
            <w:r w:rsidRPr="006032AC">
              <w:rPr>
                <w:spacing w:val="-2"/>
                <w:sz w:val="16"/>
              </w:rPr>
              <w:t xml:space="preserve">00000), ГУ МВД России </w:t>
            </w:r>
          </w:p>
          <w:p w:rsidR="0060577B" w:rsidRPr="006032AC" w:rsidRDefault="004C2B03" w:rsidP="004C2B03">
            <w:pPr>
              <w:spacing w:line="160" w:lineRule="exact"/>
              <w:rPr>
                <w:spacing w:val="-2"/>
                <w:sz w:val="16"/>
              </w:rPr>
            </w:pPr>
            <w:r w:rsidRPr="006032AC">
              <w:rPr>
                <w:spacing w:val="-2"/>
                <w:sz w:val="16"/>
              </w:rPr>
              <w:t>по ПФО (400000), ГУ МВД России по УФО (500000), ГУ МВД России по СФО (600000), ГУ МВД России по ДФО (700000)</w:t>
            </w:r>
            <w:r w:rsidR="0060577B" w:rsidRPr="006032AC">
              <w:rPr>
                <w:spacing w:val="-2"/>
                <w:sz w:val="16"/>
              </w:rPr>
              <w:t>,</w:t>
            </w:r>
          </w:p>
          <w:p w:rsidR="00787257" w:rsidRPr="00430E5F" w:rsidRDefault="0060577B" w:rsidP="00787257">
            <w:pPr>
              <w:spacing w:line="160" w:lineRule="exact"/>
              <w:rPr>
                <w:spacing w:val="-2"/>
                <w:sz w:val="16"/>
                <w:szCs w:val="16"/>
              </w:rPr>
            </w:pPr>
            <w:r w:rsidRPr="006032AC">
              <w:rPr>
                <w:spacing w:val="-2"/>
                <w:sz w:val="16"/>
              </w:rPr>
              <w:t>ГУ МВД России по СКФО (800000)</w:t>
            </w:r>
            <w:r w:rsidR="004C2B03" w:rsidRPr="006032AC">
              <w:rPr>
                <w:spacing w:val="-2"/>
                <w:sz w:val="16"/>
              </w:rPr>
              <w:t>;</w:t>
            </w:r>
            <w:r w:rsidR="00787257" w:rsidRPr="006032AC">
              <w:rPr>
                <w:spacing w:val="-2"/>
                <w:sz w:val="16"/>
              </w:rPr>
              <w:t xml:space="preserve"> </w:t>
            </w:r>
            <w:r w:rsidR="004C2B03" w:rsidRPr="006032AC">
              <w:rPr>
                <w:spacing w:val="-2"/>
                <w:sz w:val="16"/>
              </w:rPr>
              <w:t>УР (</w:t>
            </w:r>
            <w:r w:rsidR="004C2B03" w:rsidRPr="00430E5F">
              <w:rPr>
                <w:spacing w:val="-2"/>
                <w:sz w:val="16"/>
              </w:rPr>
              <w:t>001300),</w:t>
            </w:r>
            <w:r w:rsidR="001C3F26" w:rsidRPr="00430E5F">
              <w:rPr>
                <w:spacing w:val="-2"/>
                <w:sz w:val="16"/>
              </w:rPr>
              <w:t xml:space="preserve"> </w:t>
            </w:r>
            <w:r w:rsidR="001C3F26" w:rsidRPr="00430E5F">
              <w:rPr>
                <w:spacing w:val="-2"/>
                <w:sz w:val="16"/>
                <w:szCs w:val="16"/>
              </w:rPr>
              <w:t>ОРЧ (оперативно-розыскная часть на транспорте) (</w:t>
            </w:r>
            <w:r w:rsidR="0075181A" w:rsidRPr="00430E5F">
              <w:rPr>
                <w:spacing w:val="-2"/>
                <w:sz w:val="16"/>
                <w:szCs w:val="16"/>
              </w:rPr>
              <w:t>002300</w:t>
            </w:r>
            <w:r w:rsidR="001C3F26" w:rsidRPr="00430E5F">
              <w:rPr>
                <w:spacing w:val="-2"/>
                <w:sz w:val="16"/>
                <w:szCs w:val="16"/>
              </w:rPr>
              <w:t>)</w:t>
            </w:r>
            <w:r w:rsidR="001C3F26" w:rsidRPr="00430E5F">
              <w:rPr>
                <w:spacing w:val="-2"/>
                <w:sz w:val="16"/>
              </w:rPr>
              <w:t>,</w:t>
            </w:r>
            <w:r w:rsidR="004C2B03" w:rsidRPr="00430E5F">
              <w:rPr>
                <w:spacing w:val="-2"/>
                <w:sz w:val="16"/>
              </w:rPr>
              <w:t xml:space="preserve"> </w:t>
            </w:r>
            <w:r w:rsidR="00CE5953" w:rsidRPr="00430E5F">
              <w:rPr>
                <w:spacing w:val="-2"/>
                <w:sz w:val="16"/>
                <w:szCs w:val="16"/>
              </w:rPr>
              <w:t xml:space="preserve">подразделения </w:t>
            </w:r>
          </w:p>
          <w:p w:rsidR="00FA534F" w:rsidRPr="0053022F" w:rsidRDefault="00CE5953" w:rsidP="006032AC">
            <w:pPr>
              <w:spacing w:line="160" w:lineRule="exact"/>
              <w:rPr>
                <w:spacing w:val="-2"/>
                <w:sz w:val="16"/>
              </w:rPr>
            </w:pPr>
            <w:r w:rsidRPr="00430E5F">
              <w:rPr>
                <w:spacing w:val="-2"/>
                <w:sz w:val="16"/>
                <w:szCs w:val="16"/>
              </w:rPr>
              <w:t>БК (007600),</w:t>
            </w:r>
            <w:r w:rsidR="00397C7A" w:rsidRPr="00430E5F">
              <w:rPr>
                <w:spacing w:val="-2"/>
                <w:szCs w:val="28"/>
              </w:rPr>
              <w:t xml:space="preserve"> </w:t>
            </w:r>
            <w:r w:rsidR="00B409E6" w:rsidRPr="00430E5F">
              <w:rPr>
                <w:spacing w:val="-2"/>
                <w:sz w:val="16"/>
              </w:rPr>
              <w:t>Б</w:t>
            </w:r>
            <w:r w:rsidR="004C2B03" w:rsidRPr="00430E5F">
              <w:rPr>
                <w:spacing w:val="-2"/>
                <w:sz w:val="16"/>
              </w:rPr>
              <w:t xml:space="preserve">СТМ (001900), ОБППГ (001800), </w:t>
            </w:r>
            <w:r w:rsidR="00787257" w:rsidRPr="0053022F">
              <w:rPr>
                <w:spacing w:val="-2"/>
                <w:sz w:val="16"/>
              </w:rPr>
              <w:t xml:space="preserve">подразделения по вопросам миграции (005200), </w:t>
            </w:r>
            <w:r w:rsidR="004C2B03" w:rsidRPr="0053022F">
              <w:rPr>
                <w:spacing w:val="-2"/>
                <w:sz w:val="16"/>
              </w:rPr>
              <w:t xml:space="preserve">подразделения по </w:t>
            </w:r>
            <w:r w:rsidR="005010AD" w:rsidRPr="0053022F">
              <w:rPr>
                <w:spacing w:val="-2"/>
                <w:sz w:val="16"/>
              </w:rPr>
              <w:t>э</w:t>
            </w:r>
            <w:r w:rsidR="004C2B03" w:rsidRPr="0053022F">
              <w:rPr>
                <w:spacing w:val="-2"/>
                <w:sz w:val="16"/>
              </w:rPr>
              <w:t>кономическ</w:t>
            </w:r>
            <w:r w:rsidR="00927C92" w:rsidRPr="0053022F">
              <w:rPr>
                <w:spacing w:val="-2"/>
                <w:sz w:val="16"/>
              </w:rPr>
              <w:t>ой</w:t>
            </w:r>
            <w:r w:rsidR="005010AD" w:rsidRPr="0053022F">
              <w:rPr>
                <w:spacing w:val="-2"/>
                <w:sz w:val="16"/>
              </w:rPr>
              <w:t xml:space="preserve"> </w:t>
            </w:r>
            <w:r w:rsidR="00927C92" w:rsidRPr="0053022F">
              <w:rPr>
                <w:spacing w:val="-2"/>
                <w:sz w:val="16"/>
              </w:rPr>
              <w:t>безопасности</w:t>
            </w:r>
            <w:r w:rsidR="005010AD" w:rsidRPr="0053022F">
              <w:rPr>
                <w:spacing w:val="-2"/>
                <w:sz w:val="16"/>
              </w:rPr>
              <w:t xml:space="preserve"> и противодействия коррупции</w:t>
            </w:r>
            <w:r w:rsidR="004C2B03" w:rsidRPr="0053022F">
              <w:rPr>
                <w:spacing w:val="-2"/>
                <w:sz w:val="16"/>
              </w:rPr>
              <w:t xml:space="preserve"> (00</w:t>
            </w:r>
            <w:r w:rsidR="005010AD" w:rsidRPr="0053022F">
              <w:rPr>
                <w:spacing w:val="-2"/>
                <w:sz w:val="16"/>
              </w:rPr>
              <w:t>10</w:t>
            </w:r>
            <w:r w:rsidR="00F14434" w:rsidRPr="0053022F">
              <w:rPr>
                <w:spacing w:val="-2"/>
                <w:sz w:val="16"/>
              </w:rPr>
              <w:t>00)</w:t>
            </w:r>
            <w:r w:rsidR="004C2B03" w:rsidRPr="0053022F">
              <w:rPr>
                <w:spacing w:val="-2"/>
                <w:sz w:val="16"/>
              </w:rPr>
              <w:t>, подразделений по противодействию экстремизму (004100), по обеспечению безопасности лиц, подлежащих государственной защите (004200)</w:t>
            </w:r>
            <w:r w:rsidR="00D1591C" w:rsidRPr="0053022F">
              <w:rPr>
                <w:spacing w:val="-2"/>
                <w:sz w:val="16"/>
              </w:rPr>
              <w:t>, подразделений по контролю за оборотом наркотиков (002500)</w:t>
            </w:r>
            <w:r w:rsidR="004C2B03" w:rsidRPr="0053022F">
              <w:rPr>
                <w:spacing w:val="-2"/>
                <w:sz w:val="16"/>
              </w:rPr>
              <w:t xml:space="preserve">; ОРБ ГУ МВД России по ФО: ОРЧ </w:t>
            </w:r>
            <w:r w:rsidR="005F7CC6" w:rsidRPr="0053022F">
              <w:rPr>
                <w:spacing w:val="-2"/>
                <w:sz w:val="16"/>
              </w:rPr>
              <w:t>уголовного розыска</w:t>
            </w:r>
            <w:r w:rsidR="004C2B03" w:rsidRPr="0053022F">
              <w:rPr>
                <w:spacing w:val="-2"/>
                <w:sz w:val="16"/>
              </w:rPr>
              <w:t xml:space="preserve"> (004300), ОРЧ экономической </w:t>
            </w:r>
            <w:r w:rsidR="005F7CC6" w:rsidRPr="0053022F">
              <w:rPr>
                <w:spacing w:val="-2"/>
                <w:sz w:val="16"/>
              </w:rPr>
              <w:t>безопасности и противодействия коррупции</w:t>
            </w:r>
            <w:r w:rsidR="004C2B03" w:rsidRPr="0053022F">
              <w:rPr>
                <w:spacing w:val="-2"/>
                <w:sz w:val="16"/>
              </w:rPr>
              <w:t xml:space="preserve"> (004400),</w:t>
            </w:r>
            <w:r w:rsidR="00B409E6" w:rsidRPr="0053022F">
              <w:rPr>
                <w:spacing w:val="-2"/>
                <w:sz w:val="16"/>
              </w:rPr>
              <w:t xml:space="preserve"> </w:t>
            </w:r>
            <w:r w:rsidR="005010AD" w:rsidRPr="0053022F">
              <w:rPr>
                <w:spacing w:val="-2"/>
                <w:sz w:val="16"/>
              </w:rPr>
              <w:t xml:space="preserve">ОРЧ по пресечению деятельности незаконных вооруженных формирований (005100), </w:t>
            </w:r>
          </w:p>
          <w:p w:rsidR="00FA534F" w:rsidRPr="0053022F" w:rsidRDefault="004C2B03" w:rsidP="006032AC">
            <w:pPr>
              <w:spacing w:line="160" w:lineRule="exact"/>
              <w:rPr>
                <w:spacing w:val="-2"/>
                <w:sz w:val="16"/>
              </w:rPr>
            </w:pPr>
            <w:r w:rsidRPr="0053022F">
              <w:rPr>
                <w:spacing w:val="-2"/>
                <w:sz w:val="16"/>
              </w:rPr>
              <w:t>Центр по противодействию экстремизму (004500)</w:t>
            </w:r>
            <w:r w:rsidR="00FD19ED" w:rsidRPr="0053022F">
              <w:rPr>
                <w:spacing w:val="-2"/>
                <w:sz w:val="16"/>
              </w:rPr>
              <w:t>, межрегиональны</w:t>
            </w:r>
            <w:r w:rsidR="007556E5" w:rsidRPr="0053022F">
              <w:rPr>
                <w:spacing w:val="-2"/>
                <w:sz w:val="16"/>
              </w:rPr>
              <w:t>й</w:t>
            </w:r>
            <w:r w:rsidR="00FD19ED" w:rsidRPr="0053022F">
              <w:rPr>
                <w:spacing w:val="-2"/>
                <w:sz w:val="16"/>
              </w:rPr>
              <w:t xml:space="preserve"> оперативно-разыскн</w:t>
            </w:r>
            <w:r w:rsidR="007556E5" w:rsidRPr="0053022F">
              <w:rPr>
                <w:spacing w:val="-2"/>
                <w:sz w:val="16"/>
              </w:rPr>
              <w:t>ой</w:t>
            </w:r>
            <w:r w:rsidR="00FD19ED" w:rsidRPr="0053022F">
              <w:rPr>
                <w:spacing w:val="-2"/>
                <w:sz w:val="16"/>
              </w:rPr>
              <w:t xml:space="preserve"> отдел (005000)</w:t>
            </w:r>
            <w:r w:rsidRPr="0053022F">
              <w:rPr>
                <w:spacing w:val="-2"/>
                <w:sz w:val="16"/>
              </w:rPr>
              <w:t xml:space="preserve">; </w:t>
            </w:r>
            <w:r w:rsidR="004020BE" w:rsidRPr="0053022F">
              <w:rPr>
                <w:spacing w:val="-2"/>
                <w:sz w:val="16"/>
              </w:rPr>
              <w:t xml:space="preserve">ГУЭБиПК </w:t>
            </w:r>
          </w:p>
          <w:p w:rsidR="00FA534F" w:rsidRDefault="004020BE" w:rsidP="006032AC">
            <w:pPr>
              <w:spacing w:line="160" w:lineRule="exact"/>
              <w:rPr>
                <w:spacing w:val="-2"/>
                <w:sz w:val="16"/>
              </w:rPr>
            </w:pPr>
            <w:r w:rsidRPr="0053022F">
              <w:rPr>
                <w:spacing w:val="-2"/>
                <w:sz w:val="16"/>
              </w:rPr>
              <w:t xml:space="preserve">МВД России (006900), </w:t>
            </w:r>
            <w:r w:rsidR="00F61EE8" w:rsidRPr="0053022F">
              <w:rPr>
                <w:spacing w:val="-2"/>
                <w:sz w:val="16"/>
              </w:rPr>
              <w:t>ГУ</w:t>
            </w:r>
            <w:r w:rsidR="004C2B03" w:rsidRPr="0053022F">
              <w:rPr>
                <w:spacing w:val="-2"/>
                <w:sz w:val="16"/>
              </w:rPr>
              <w:t xml:space="preserve">Т МВД России (004700), </w:t>
            </w:r>
            <w:r w:rsidR="005010AD" w:rsidRPr="0053022F">
              <w:rPr>
                <w:spacing w:val="-2"/>
                <w:sz w:val="16"/>
              </w:rPr>
              <w:t>ГУ</w:t>
            </w:r>
            <w:r w:rsidR="004C2B03" w:rsidRPr="0053022F">
              <w:rPr>
                <w:spacing w:val="-2"/>
                <w:sz w:val="16"/>
              </w:rPr>
              <w:t xml:space="preserve">СБ МВД России (004800), </w:t>
            </w:r>
            <w:r w:rsidR="006032AC" w:rsidRPr="0053022F">
              <w:rPr>
                <w:spacing w:val="-2"/>
                <w:sz w:val="16"/>
              </w:rPr>
              <w:t xml:space="preserve">Миграционная служба МВД России (005300), </w:t>
            </w:r>
            <w:r w:rsidR="00CE5953" w:rsidRPr="0053022F">
              <w:rPr>
                <w:spacing w:val="-2"/>
                <w:sz w:val="16"/>
                <w:szCs w:val="16"/>
              </w:rPr>
              <w:t xml:space="preserve">УБК МВД России (007500), </w:t>
            </w:r>
            <w:r w:rsidR="004C2B03" w:rsidRPr="0053022F">
              <w:rPr>
                <w:spacing w:val="-2"/>
                <w:sz w:val="16"/>
              </w:rPr>
              <w:t>БСТМ МВД России (004900)</w:t>
            </w:r>
            <w:r w:rsidR="00D1591C" w:rsidRPr="0053022F">
              <w:rPr>
                <w:spacing w:val="-2"/>
                <w:sz w:val="16"/>
              </w:rPr>
              <w:t>, ГУНК МВД России (002600)</w:t>
            </w:r>
            <w:r w:rsidR="004C2B03" w:rsidRPr="0053022F">
              <w:rPr>
                <w:spacing w:val="-2"/>
                <w:sz w:val="16"/>
              </w:rPr>
              <w:t>; ИУ (001500), ЛИУ</w:t>
            </w:r>
            <w:r w:rsidR="004C2B03" w:rsidRPr="00430E5F">
              <w:rPr>
                <w:spacing w:val="-2"/>
                <w:sz w:val="16"/>
              </w:rPr>
              <w:t xml:space="preserve"> (001600),</w:t>
            </w:r>
            <w:r w:rsidR="004C2B03" w:rsidRPr="006032AC">
              <w:rPr>
                <w:spacing w:val="-2"/>
                <w:sz w:val="16"/>
              </w:rPr>
              <w:t xml:space="preserve"> </w:t>
            </w:r>
          </w:p>
          <w:p w:rsidR="006032AC" w:rsidRDefault="004C2B03" w:rsidP="006032AC">
            <w:pPr>
              <w:spacing w:line="160" w:lineRule="exact"/>
              <w:rPr>
                <w:spacing w:val="-2"/>
                <w:sz w:val="16"/>
              </w:rPr>
            </w:pPr>
            <w:r w:rsidRPr="006032AC">
              <w:rPr>
                <w:spacing w:val="-2"/>
                <w:sz w:val="16"/>
              </w:rPr>
              <w:t>СИЗО (001700), таможенного органа (007000); ФСКН (008500), в т.ч. оперативных (009800),</w:t>
            </w:r>
            <w:r w:rsidR="005010AD" w:rsidRPr="006032AC">
              <w:rPr>
                <w:spacing w:val="-2"/>
                <w:sz w:val="16"/>
              </w:rPr>
              <w:t xml:space="preserve"> </w:t>
            </w:r>
            <w:r w:rsidRPr="006032AC">
              <w:rPr>
                <w:spacing w:val="-2"/>
                <w:sz w:val="16"/>
              </w:rPr>
              <w:t>по контролю за легальным оборотом наркотиков (009900) подразделений; в ИВС (010000); в ИУ (020000), ЛИУ (030000),</w:t>
            </w:r>
            <w:r w:rsidR="005010AD" w:rsidRPr="006032AC">
              <w:rPr>
                <w:spacing w:val="-2"/>
                <w:sz w:val="16"/>
              </w:rPr>
              <w:t xml:space="preserve"> </w:t>
            </w:r>
            <w:r w:rsidRPr="006032AC">
              <w:rPr>
                <w:spacing w:val="-2"/>
                <w:sz w:val="16"/>
              </w:rPr>
              <w:t>СИЗО (040000) ФСИН России</w:t>
            </w:r>
            <w:r w:rsidR="00787257" w:rsidRPr="006032AC">
              <w:rPr>
                <w:spacing w:val="-2"/>
                <w:sz w:val="16"/>
              </w:rPr>
              <w:t xml:space="preserve"> </w:t>
            </w:r>
          </w:p>
          <w:p w:rsidR="0025465E" w:rsidRPr="007210A9" w:rsidRDefault="004C2B03" w:rsidP="006032AC">
            <w:pPr>
              <w:spacing w:line="160" w:lineRule="exact"/>
              <w:rPr>
                <w:sz w:val="16"/>
              </w:rPr>
            </w:pPr>
            <w:r w:rsidRPr="006032AC">
              <w:rPr>
                <w:spacing w:val="-2"/>
                <w:sz w:val="16"/>
              </w:rPr>
              <w:t xml:space="preserve">№ рабочего дела </w:t>
            </w:r>
            <w:r w:rsidRPr="006032AC">
              <w:rPr>
                <w:spacing w:val="-2"/>
                <w:sz w:val="16"/>
                <w:u w:val="single"/>
              </w:rPr>
              <w:t>__________</w:t>
            </w:r>
            <w:r w:rsidR="00430E5F">
              <w:rPr>
                <w:spacing w:val="-2"/>
                <w:sz w:val="16"/>
                <w:u w:val="single"/>
              </w:rPr>
              <w:t>____</w:t>
            </w:r>
            <w:r w:rsidRPr="006032AC">
              <w:rPr>
                <w:spacing w:val="-2"/>
                <w:sz w:val="16"/>
                <w:u w:val="single"/>
              </w:rPr>
              <w:t>_</w:t>
            </w:r>
            <w:r w:rsidRPr="006032AC">
              <w:rPr>
                <w:spacing w:val="-2"/>
                <w:sz w:val="16"/>
              </w:rPr>
              <w:t xml:space="preserve">; наименование ОВД (аппарата министерства) </w:t>
            </w:r>
            <w:r w:rsidRPr="006032AC">
              <w:rPr>
                <w:spacing w:val="-2"/>
                <w:sz w:val="16"/>
                <w:u w:val="single"/>
              </w:rPr>
              <w:t>_____________</w:t>
            </w:r>
          </w:p>
        </w:tc>
        <w:tc>
          <w:tcPr>
            <w:tcW w:w="1427" w:type="dxa"/>
            <w:gridSpan w:val="3"/>
          </w:tcPr>
          <w:p w:rsidR="0025465E" w:rsidRPr="007210A9" w:rsidRDefault="0025465E">
            <w:pPr>
              <w:ind w:right="728"/>
              <w:jc w:val="right"/>
              <w:rPr>
                <w:sz w:val="16"/>
              </w:rPr>
            </w:pPr>
          </w:p>
          <w:p w:rsidR="0025465E" w:rsidRPr="007210A9" w:rsidRDefault="0025465E">
            <w:pPr>
              <w:ind w:right="728"/>
              <w:jc w:val="right"/>
              <w:rPr>
                <w:sz w:val="16"/>
              </w:rPr>
            </w:pPr>
          </w:p>
          <w:p w:rsidR="0025465E" w:rsidRPr="007210A9" w:rsidRDefault="00306F68">
            <w:pPr>
              <w:ind w:right="728"/>
              <w:jc w:val="right"/>
              <w:rPr>
                <w:sz w:val="16"/>
              </w:rPr>
            </w:pPr>
            <w:r w:rsidRPr="007210A9">
              <w:rPr>
                <w:noProof/>
                <w:sz w:val="16"/>
              </w:rPr>
              <w:pict>
                <v:group id="_x0000_s1057" alt="" style="position:absolute;left:0;text-align:left;margin-left:12.1pt;margin-top:8.4pt;width:49.7pt;height:14.4pt;z-index:27" coordorigin="10368,11914" coordsize="994,288">
                  <v:group id="_x0000_s1058" alt="" style="position:absolute;left:11077;top:11916;width:285;height:285" coordsize="20002,20000">
                    <v:rect id="_x0000_s1059" alt="" style="position:absolute;width:10036;height:20000" filled="f"/>
                    <v:rect id="_x0000_s1060" alt="" style="position:absolute;left:9966;width:10036;height:20000;mso-wrap-style:square;v-text-anchor:top" filled="f">
                      <v:textbox style="mso-next-textbox:#_x0000_s1060" inset="1pt,1pt,1pt,1pt">
                        <w:txbxContent>
                          <w:p w:rsidR="0025465E" w:rsidRDefault="0025465E">
                            <w:pPr>
                              <w:jc w:val="center"/>
                            </w:pPr>
                            <w:r>
                              <w:rPr>
                                <w:sz w:val="18"/>
                              </w:rPr>
                              <w:t>/</w:t>
                            </w:r>
                          </w:p>
                        </w:txbxContent>
                      </v:textbox>
                    </v:rect>
                  </v:group>
                  <v:rect id="_x0000_s1061" alt="" style="position:absolute;left:10935;top:11916;width:143;height:285" filled="f"/>
                  <v:rect id="_x0000_s1062" alt="" style="position:absolute;left:10793;top:11916;width:143;height:285" filled="f"/>
                  <v:rect id="_x0000_s1063" alt="" style="position:absolute;left:10651;top:11916;width:143;height:285" filled="f"/>
                  <v:rect id="_x0000_s1064" alt="" style="position:absolute;left:10519;top:11914;width:143;height:285" filled="f"/>
                  <v:rect id="_x0000_s1065" alt="" style="position:absolute;left:10368;top:11917;width:143;height:285" filled="f"/>
                </v:group>
              </w:pict>
            </w:r>
          </w:p>
          <w:p w:rsidR="0025465E" w:rsidRPr="007210A9" w:rsidRDefault="0025465E" w:rsidP="004C2B03">
            <w:pPr>
              <w:ind w:right="870" w:hanging="106"/>
              <w:rPr>
                <w:sz w:val="16"/>
              </w:rPr>
            </w:pPr>
            <w:r w:rsidRPr="007210A9">
              <w:rPr>
                <w:sz w:val="16"/>
              </w:rPr>
              <w:t xml:space="preserve">   35</w:t>
            </w:r>
          </w:p>
        </w:tc>
      </w:tr>
      <w:tr w:rsidR="0025465E" w:rsidRPr="007210A9" w:rsidTr="0002724D">
        <w:tblPrEx>
          <w:tblCellMar>
            <w:top w:w="0" w:type="dxa"/>
            <w:bottom w:w="0" w:type="dxa"/>
          </w:tblCellMar>
        </w:tblPrEx>
        <w:trPr>
          <w:trHeight w:hRule="exact" w:val="263"/>
        </w:trPr>
        <w:tc>
          <w:tcPr>
            <w:tcW w:w="423" w:type="dxa"/>
            <w:gridSpan w:val="2"/>
            <w:tcBorders>
              <w:top w:val="single" w:sz="4" w:space="0" w:color="auto"/>
              <w:bottom w:val="single" w:sz="4" w:space="0" w:color="auto"/>
            </w:tcBorders>
          </w:tcPr>
          <w:p w:rsidR="0025465E" w:rsidRPr="007210A9" w:rsidRDefault="0025465E" w:rsidP="0047721D">
            <w:pPr>
              <w:spacing w:before="40"/>
              <w:ind w:left="-57" w:right="-57"/>
              <w:jc w:val="center"/>
              <w:rPr>
                <w:b/>
                <w:noProof/>
                <w:sz w:val="14"/>
              </w:rPr>
            </w:pPr>
            <w:r w:rsidRPr="007210A9">
              <w:rPr>
                <w:b/>
                <w:sz w:val="16"/>
              </w:rPr>
              <w:t>35.1.</w:t>
            </w:r>
          </w:p>
        </w:tc>
        <w:tc>
          <w:tcPr>
            <w:tcW w:w="7931" w:type="dxa"/>
            <w:gridSpan w:val="4"/>
            <w:tcBorders>
              <w:top w:val="single" w:sz="4" w:space="0" w:color="auto"/>
              <w:bottom w:val="single" w:sz="6" w:space="0" w:color="auto"/>
            </w:tcBorders>
          </w:tcPr>
          <w:p w:rsidR="0025465E" w:rsidRPr="007210A9" w:rsidRDefault="0025465E" w:rsidP="0047721D">
            <w:pPr>
              <w:spacing w:before="60"/>
              <w:rPr>
                <w:sz w:val="16"/>
              </w:rPr>
            </w:pPr>
            <w:r w:rsidRPr="007210A9">
              <w:rPr>
                <w:sz w:val="16"/>
              </w:rPr>
              <w:t>Первоначальная информация представлена спецаппаратом (заполнять с использованием кодов реквизита 35)</w:t>
            </w:r>
          </w:p>
        </w:tc>
        <w:tc>
          <w:tcPr>
            <w:tcW w:w="2579" w:type="dxa"/>
            <w:gridSpan w:val="9"/>
          </w:tcPr>
          <w:p w:rsidR="0025465E" w:rsidRPr="007210A9" w:rsidRDefault="00306F68" w:rsidP="00AB511B">
            <w:pPr>
              <w:ind w:right="-125"/>
              <w:rPr>
                <w:sz w:val="16"/>
              </w:rPr>
            </w:pPr>
            <w:r w:rsidRPr="007210A9">
              <w:rPr>
                <w:noProof/>
                <w:sz w:val="16"/>
              </w:rPr>
              <w:pict>
                <v:group id="_x0000_s1048" alt="" style="position:absolute;margin-left:67.2pt;margin-top:.2pt;width:49.7pt;height:14.4pt;z-index:29;mso-position-horizontal-relative:text;mso-position-vertical-relative:text" coordorigin="10368,11914" coordsize="994,288">
                  <v:group id="_x0000_s1049" alt="" style="position:absolute;left:11077;top:11916;width:285;height:285" coordsize="20002,20000">
                    <v:rect id="_x0000_s1050" alt="" style="position:absolute;width:10036;height:20000" filled="f"/>
                    <v:rect id="_x0000_s1051" alt="" style="position:absolute;left:9966;width:10036;height:20000;mso-wrap-style:square;v-text-anchor:top" filled="f">
                      <v:textbox style="mso-next-textbox:#_x0000_s1051" inset="1pt,1pt,1pt,1pt">
                        <w:txbxContent>
                          <w:p w:rsidR="003D4F60" w:rsidRDefault="003D4F60" w:rsidP="003D4F60">
                            <w:pPr>
                              <w:jc w:val="center"/>
                            </w:pPr>
                            <w:r>
                              <w:rPr>
                                <w:sz w:val="18"/>
                              </w:rPr>
                              <w:t>/</w:t>
                            </w:r>
                          </w:p>
                        </w:txbxContent>
                      </v:textbox>
                    </v:rect>
                  </v:group>
                  <v:rect id="_x0000_s1052" alt="" style="position:absolute;left:10935;top:11916;width:143;height:285" filled="f"/>
                  <v:rect id="_x0000_s1053" alt="" style="position:absolute;left:10793;top:11916;width:143;height:285" filled="f"/>
                  <v:rect id="_x0000_s1054" alt="" style="position:absolute;left:10651;top:11916;width:143;height:285" filled="f"/>
                  <v:rect id="_x0000_s1055" alt="" style="position:absolute;left:10519;top:11914;width:143;height:285" filled="f"/>
                  <v:rect id="_x0000_s1056" alt="" style="position:absolute;left:10368;top:11917;width:143;height:285" filled="f"/>
                </v:group>
              </w:pict>
            </w:r>
            <w:r w:rsidR="0025465E" w:rsidRPr="007210A9">
              <w:rPr>
                <w:sz w:val="16"/>
              </w:rPr>
              <w:t xml:space="preserve">                       35.1</w:t>
            </w:r>
          </w:p>
        </w:tc>
      </w:tr>
      <w:tr w:rsidR="0025465E" w:rsidRPr="007210A9" w:rsidTr="0002724D">
        <w:tblPrEx>
          <w:tblCellMar>
            <w:top w:w="0" w:type="dxa"/>
            <w:bottom w:w="0" w:type="dxa"/>
          </w:tblCellMar>
        </w:tblPrEx>
        <w:trPr>
          <w:trHeight w:hRule="exact" w:val="669"/>
        </w:trPr>
        <w:tc>
          <w:tcPr>
            <w:tcW w:w="423" w:type="dxa"/>
            <w:gridSpan w:val="2"/>
            <w:tcBorders>
              <w:top w:val="single" w:sz="4" w:space="0" w:color="auto"/>
              <w:left w:val="single" w:sz="4" w:space="0" w:color="auto"/>
              <w:bottom w:val="nil"/>
            </w:tcBorders>
          </w:tcPr>
          <w:p w:rsidR="0025465E" w:rsidRPr="007210A9" w:rsidRDefault="0025465E">
            <w:pPr>
              <w:spacing w:before="40"/>
              <w:ind w:left="-57" w:right="-57"/>
              <w:jc w:val="center"/>
              <w:rPr>
                <w:b/>
                <w:noProof/>
                <w:sz w:val="16"/>
              </w:rPr>
            </w:pPr>
            <w:r w:rsidRPr="007210A9">
              <w:rPr>
                <w:b/>
                <w:sz w:val="16"/>
              </w:rPr>
              <w:t>36.</w:t>
            </w:r>
          </w:p>
        </w:tc>
        <w:tc>
          <w:tcPr>
            <w:tcW w:w="8654" w:type="dxa"/>
            <w:gridSpan w:val="8"/>
            <w:tcBorders>
              <w:top w:val="single" w:sz="6" w:space="0" w:color="auto"/>
              <w:bottom w:val="single" w:sz="6" w:space="0" w:color="auto"/>
            </w:tcBorders>
          </w:tcPr>
          <w:p w:rsidR="00A67F4A" w:rsidRPr="007210A9" w:rsidRDefault="0025465E" w:rsidP="00A67F4A">
            <w:pPr>
              <w:spacing w:line="192" w:lineRule="auto"/>
              <w:rPr>
                <w:bCs/>
                <w:sz w:val="16"/>
              </w:rPr>
            </w:pPr>
            <w:r w:rsidRPr="007210A9">
              <w:rPr>
                <w:sz w:val="16"/>
              </w:rPr>
              <w:t>ПРИМЕНЯЛ</w:t>
            </w:r>
            <w:r w:rsidR="00D039DC" w:rsidRPr="007210A9">
              <w:rPr>
                <w:sz w:val="16"/>
              </w:rPr>
              <w:t>И</w:t>
            </w:r>
            <w:r w:rsidRPr="007210A9">
              <w:rPr>
                <w:sz w:val="16"/>
              </w:rPr>
              <w:t>С</w:t>
            </w:r>
            <w:r w:rsidR="00D039DC" w:rsidRPr="007210A9">
              <w:rPr>
                <w:sz w:val="16"/>
              </w:rPr>
              <w:t>Ь</w:t>
            </w:r>
            <w:r w:rsidRPr="007210A9">
              <w:rPr>
                <w:sz w:val="16"/>
              </w:rPr>
              <w:t>: личный сыск (</w:t>
            </w:r>
            <w:r w:rsidR="00195CFA" w:rsidRPr="007210A9">
              <w:rPr>
                <w:sz w:val="16"/>
              </w:rPr>
              <w:t>0</w:t>
            </w:r>
            <w:r w:rsidRPr="007210A9">
              <w:rPr>
                <w:sz w:val="16"/>
              </w:rPr>
              <w:t>1), силы</w:t>
            </w:r>
            <w:r w:rsidR="00C165C0" w:rsidRPr="007210A9">
              <w:rPr>
                <w:sz w:val="16"/>
              </w:rPr>
              <w:t xml:space="preserve"> </w:t>
            </w:r>
            <w:r w:rsidR="00C165C0" w:rsidRPr="0053022F">
              <w:rPr>
                <w:sz w:val="16"/>
              </w:rPr>
              <w:t>общественности (</w:t>
            </w:r>
            <w:r w:rsidR="00195CFA" w:rsidRPr="0053022F">
              <w:rPr>
                <w:sz w:val="16"/>
              </w:rPr>
              <w:t>0</w:t>
            </w:r>
            <w:r w:rsidR="00C165C0" w:rsidRPr="0053022F">
              <w:rPr>
                <w:sz w:val="16"/>
              </w:rPr>
              <w:t xml:space="preserve">2), </w:t>
            </w:r>
            <w:r w:rsidR="0053022F" w:rsidRPr="0053022F">
              <w:rPr>
                <w:b/>
                <w:i/>
                <w:sz w:val="16"/>
              </w:rPr>
              <w:t xml:space="preserve">в том числе с участием народного дружинника (15), представителя общественных объединений правоохранительной направленности (16), внештатного сотрудника полиции (17), члена казачьего общества (18); </w:t>
            </w:r>
            <w:r w:rsidR="00793C04" w:rsidRPr="0053022F">
              <w:rPr>
                <w:sz w:val="16"/>
              </w:rPr>
              <w:t>служебные собаки</w:t>
            </w:r>
            <w:r w:rsidRPr="0053022F">
              <w:rPr>
                <w:sz w:val="16"/>
              </w:rPr>
              <w:t xml:space="preserve"> (</w:t>
            </w:r>
            <w:r w:rsidR="00195CFA" w:rsidRPr="0053022F">
              <w:rPr>
                <w:sz w:val="16"/>
              </w:rPr>
              <w:t>0</w:t>
            </w:r>
            <w:r w:rsidRPr="0053022F">
              <w:rPr>
                <w:sz w:val="16"/>
              </w:rPr>
              <w:t>3),</w:t>
            </w:r>
            <w:r w:rsidRPr="007210A9">
              <w:rPr>
                <w:sz w:val="16"/>
              </w:rPr>
              <w:t xml:space="preserve"> хим. ловушки (</w:t>
            </w:r>
            <w:r w:rsidR="00195CFA" w:rsidRPr="007210A9">
              <w:rPr>
                <w:sz w:val="16"/>
              </w:rPr>
              <w:t>0</w:t>
            </w:r>
            <w:r w:rsidRPr="007210A9">
              <w:rPr>
                <w:sz w:val="16"/>
              </w:rPr>
              <w:t>7), маркирующие СХВ (</w:t>
            </w:r>
            <w:r w:rsidR="00195CFA" w:rsidRPr="007210A9">
              <w:rPr>
                <w:sz w:val="16"/>
                <w:szCs w:val="16"/>
              </w:rPr>
              <w:t>0</w:t>
            </w:r>
            <w:r w:rsidRPr="007210A9">
              <w:rPr>
                <w:sz w:val="16"/>
                <w:szCs w:val="16"/>
              </w:rPr>
              <w:t xml:space="preserve">8), </w:t>
            </w:r>
            <w:r w:rsidR="00A67F4A" w:rsidRPr="007210A9">
              <w:rPr>
                <w:sz w:val="16"/>
                <w:szCs w:val="16"/>
              </w:rPr>
              <w:t>беспилотные воздушные суда (14),</w:t>
            </w:r>
            <w:r w:rsidR="00A67F4A" w:rsidRPr="007210A9">
              <w:rPr>
                <w:b/>
                <w:sz w:val="16"/>
                <w:szCs w:val="16"/>
              </w:rPr>
              <w:t xml:space="preserve"> </w:t>
            </w:r>
            <w:r w:rsidR="00D039DC" w:rsidRPr="007210A9">
              <w:rPr>
                <w:bCs/>
                <w:sz w:val="16"/>
                <w:szCs w:val="16"/>
              </w:rPr>
              <w:t>государственная</w:t>
            </w:r>
            <w:r w:rsidR="00D039DC" w:rsidRPr="007210A9">
              <w:rPr>
                <w:bCs/>
                <w:sz w:val="16"/>
              </w:rPr>
              <w:t xml:space="preserve"> защита (11), </w:t>
            </w:r>
            <w:r w:rsidRPr="007210A9">
              <w:rPr>
                <w:sz w:val="16"/>
              </w:rPr>
              <w:t>с</w:t>
            </w:r>
            <w:r w:rsidR="00C935A6" w:rsidRPr="007210A9">
              <w:rPr>
                <w:sz w:val="16"/>
              </w:rPr>
              <w:t xml:space="preserve"> </w:t>
            </w:r>
            <w:r w:rsidRPr="007210A9">
              <w:rPr>
                <w:sz w:val="16"/>
              </w:rPr>
              <w:t xml:space="preserve">использованием: </w:t>
            </w:r>
            <w:r w:rsidR="00D039DC" w:rsidRPr="007210A9">
              <w:rPr>
                <w:sz w:val="16"/>
              </w:rPr>
              <w:t xml:space="preserve">военнослужащих Росгвардии (06), </w:t>
            </w:r>
            <w:r w:rsidR="00153E96" w:rsidRPr="007210A9">
              <w:rPr>
                <w:sz w:val="16"/>
              </w:rPr>
              <w:t xml:space="preserve">сотрудников Росгвардии: </w:t>
            </w:r>
            <w:r w:rsidRPr="007210A9">
              <w:rPr>
                <w:sz w:val="16"/>
              </w:rPr>
              <w:t>О</w:t>
            </w:r>
            <w:r w:rsidR="009C1104" w:rsidRPr="007210A9">
              <w:rPr>
                <w:sz w:val="16"/>
              </w:rPr>
              <w:t>М</w:t>
            </w:r>
            <w:r w:rsidRPr="007210A9">
              <w:rPr>
                <w:sz w:val="16"/>
              </w:rPr>
              <w:t>ОН (</w:t>
            </w:r>
            <w:r w:rsidR="00195CFA" w:rsidRPr="007210A9">
              <w:rPr>
                <w:sz w:val="16"/>
              </w:rPr>
              <w:t>0</w:t>
            </w:r>
            <w:r w:rsidRPr="007210A9">
              <w:rPr>
                <w:sz w:val="16"/>
              </w:rPr>
              <w:t>4), С</w:t>
            </w:r>
            <w:r w:rsidR="009C1104" w:rsidRPr="007210A9">
              <w:rPr>
                <w:sz w:val="16"/>
              </w:rPr>
              <w:t>ОБР</w:t>
            </w:r>
            <w:r w:rsidRPr="007210A9">
              <w:rPr>
                <w:sz w:val="16"/>
              </w:rPr>
              <w:t xml:space="preserve"> (</w:t>
            </w:r>
            <w:r w:rsidR="00195CFA" w:rsidRPr="007210A9">
              <w:rPr>
                <w:sz w:val="16"/>
              </w:rPr>
              <w:t>0</w:t>
            </w:r>
            <w:r w:rsidRPr="007210A9">
              <w:rPr>
                <w:sz w:val="16"/>
              </w:rPr>
              <w:t xml:space="preserve">5), </w:t>
            </w:r>
            <w:r w:rsidRPr="007210A9">
              <w:rPr>
                <w:bCs/>
                <w:sz w:val="16"/>
              </w:rPr>
              <w:t>АОСН (</w:t>
            </w:r>
            <w:r w:rsidR="00195CFA" w:rsidRPr="007210A9">
              <w:rPr>
                <w:bCs/>
                <w:sz w:val="16"/>
              </w:rPr>
              <w:t>0</w:t>
            </w:r>
            <w:r w:rsidRPr="007210A9">
              <w:rPr>
                <w:bCs/>
                <w:sz w:val="16"/>
              </w:rPr>
              <w:t>9)</w:t>
            </w:r>
            <w:r w:rsidR="00195CFA" w:rsidRPr="007210A9">
              <w:rPr>
                <w:bCs/>
                <w:sz w:val="16"/>
              </w:rPr>
              <w:t>,</w:t>
            </w:r>
            <w:r w:rsidR="009E101C" w:rsidRPr="007210A9">
              <w:rPr>
                <w:bCs/>
                <w:sz w:val="16"/>
              </w:rPr>
              <w:t xml:space="preserve"> ЛРРиГК (12), </w:t>
            </w:r>
          </w:p>
          <w:p w:rsidR="0025465E" w:rsidRPr="007210A9" w:rsidRDefault="009E101C" w:rsidP="00A67F4A">
            <w:pPr>
              <w:spacing w:line="192" w:lineRule="auto"/>
              <w:rPr>
                <w:sz w:val="16"/>
              </w:rPr>
            </w:pPr>
            <w:r w:rsidRPr="007210A9">
              <w:rPr>
                <w:bCs/>
                <w:sz w:val="16"/>
              </w:rPr>
              <w:t>ВО (подразделения вневедомственной охраны)</w:t>
            </w:r>
            <w:r w:rsidR="00F61D3F" w:rsidRPr="007210A9">
              <w:rPr>
                <w:bCs/>
                <w:sz w:val="16"/>
              </w:rPr>
              <w:t xml:space="preserve"> (13)</w:t>
            </w:r>
          </w:p>
        </w:tc>
        <w:tc>
          <w:tcPr>
            <w:tcW w:w="1856" w:type="dxa"/>
            <w:gridSpan w:val="5"/>
          </w:tcPr>
          <w:p w:rsidR="0025465E" w:rsidRPr="007210A9" w:rsidRDefault="00306F68">
            <w:pPr>
              <w:tabs>
                <w:tab w:val="left" w:pos="601"/>
              </w:tabs>
              <w:ind w:right="586"/>
              <w:rPr>
                <w:sz w:val="16"/>
              </w:rPr>
            </w:pPr>
            <w:r w:rsidRPr="007210A9">
              <w:rPr>
                <w:b/>
                <w:noProof/>
                <w:sz w:val="16"/>
              </w:rPr>
              <w:pict>
                <v:group id="_x0000_s1040" alt="" style="position:absolute;margin-left:38.9pt;margin-top:5.8pt;width:42.65pt;height:14.25pt;z-index:36;mso-position-horizontal-relative:text;mso-position-vertical-relative:text" coordorigin="2" coordsize="19997,20000">
                  <v:group id="_x0000_s1041" alt="" style="position:absolute;left:9989;width:10010;height:20000" coordorigin="2" coordsize="19996,20000">
                    <v:rect id="_x0000_s1042" alt="" style="position:absolute;left:6652;width:6696;height:20000" filled="f"/>
                    <v:rect id="_x0000_s1043" alt="" style="position:absolute;left:2;width:6696;height:20000" filled="f"/>
                    <v:rect id="_x0000_s1044" alt="" style="position:absolute;left:13302;width:6696;height:20000;mso-wrap-style:square;v-text-anchor:top" filled="f">
                      <v:textbox style="mso-next-textbox:#_x0000_s1044" inset="1pt,1pt,1pt,1pt">
                        <w:txbxContent>
                          <w:p w:rsidR="00195CFA" w:rsidRDefault="00195CFA" w:rsidP="00195CFA">
                            <w:pPr>
                              <w:jc w:val="center"/>
                            </w:pPr>
                            <w:r>
                              <w:rPr>
                                <w:sz w:val="18"/>
                              </w:rPr>
                              <w:t>/</w:t>
                            </w:r>
                          </w:p>
                        </w:txbxContent>
                      </v:textbox>
                    </v:rect>
                  </v:group>
                  <v:group id="_x0000_s1045" alt="" style="position:absolute;left:2;width:6681;height:20000" coordsize="19997,20000">
                    <v:rect id="_x0000_s1046" alt="" style="position:absolute;left:9964;width:10033;height:20000" filled="f"/>
                    <v:rect id="_x0000_s1047" alt="" style="position:absolute;width:10033;height:20000" filled="f"/>
                  </v:group>
                </v:group>
              </w:pict>
            </w:r>
            <w:r w:rsidR="0025465E" w:rsidRPr="007210A9">
              <w:rPr>
                <w:sz w:val="16"/>
              </w:rPr>
              <w:t xml:space="preserve">           </w:t>
            </w:r>
          </w:p>
          <w:p w:rsidR="0025465E" w:rsidRPr="007210A9" w:rsidRDefault="0025465E">
            <w:pPr>
              <w:tabs>
                <w:tab w:val="left" w:pos="601"/>
              </w:tabs>
              <w:ind w:right="586"/>
              <w:rPr>
                <w:sz w:val="16"/>
              </w:rPr>
            </w:pPr>
            <w:r w:rsidRPr="007210A9">
              <w:rPr>
                <w:sz w:val="16"/>
              </w:rPr>
              <w:t xml:space="preserve">           36</w:t>
            </w:r>
          </w:p>
        </w:tc>
      </w:tr>
      <w:tr w:rsidR="0025465E" w:rsidRPr="007210A9" w:rsidTr="0002724D">
        <w:tblPrEx>
          <w:tblCellMar>
            <w:top w:w="0" w:type="dxa"/>
            <w:bottom w:w="0" w:type="dxa"/>
          </w:tblCellMar>
        </w:tblPrEx>
        <w:trPr>
          <w:trHeight w:hRule="exact" w:val="438"/>
        </w:trPr>
        <w:tc>
          <w:tcPr>
            <w:tcW w:w="10933" w:type="dxa"/>
            <w:gridSpan w:val="15"/>
            <w:tcBorders>
              <w:top w:val="single" w:sz="6" w:space="0" w:color="auto"/>
              <w:bottom w:val="single" w:sz="6" w:space="0" w:color="auto"/>
            </w:tcBorders>
          </w:tcPr>
          <w:p w:rsidR="0025465E" w:rsidRPr="007210A9" w:rsidRDefault="0025465E">
            <w:pPr>
              <w:ind w:firstLine="34"/>
              <w:rPr>
                <w:sz w:val="16"/>
              </w:rPr>
            </w:pPr>
            <w:r w:rsidRPr="007210A9">
              <w:rPr>
                <w:sz w:val="16"/>
              </w:rPr>
              <w:t>Начальник правоохранительного  _______________________________________________</w:t>
            </w:r>
            <w:r w:rsidR="00C165C0" w:rsidRPr="007210A9">
              <w:rPr>
                <w:sz w:val="16"/>
              </w:rPr>
              <w:t>________  "___" ____________  20</w:t>
            </w:r>
            <w:r w:rsidR="00C076EE" w:rsidRPr="007210A9">
              <w:rPr>
                <w:sz w:val="16"/>
              </w:rPr>
              <w:t>__</w:t>
            </w:r>
            <w:r w:rsidRPr="007210A9">
              <w:rPr>
                <w:sz w:val="16"/>
              </w:rPr>
              <w:t xml:space="preserve">__ г.                 </w:t>
            </w:r>
          </w:p>
          <w:p w:rsidR="0025465E" w:rsidRPr="007210A9" w:rsidRDefault="0025465E">
            <w:pPr>
              <w:ind w:firstLine="34"/>
              <w:rPr>
                <w:sz w:val="16"/>
              </w:rPr>
            </w:pPr>
            <w:r w:rsidRPr="007210A9">
              <w:rPr>
                <w:sz w:val="16"/>
              </w:rPr>
              <w:t>(правоприменительного) органа                                           (звание, подпись, фамилия)</w:t>
            </w:r>
          </w:p>
        </w:tc>
      </w:tr>
      <w:tr w:rsidR="00704ED5" w:rsidTr="0002724D">
        <w:tblPrEx>
          <w:tblCellMar>
            <w:top w:w="0" w:type="dxa"/>
            <w:bottom w:w="0" w:type="dxa"/>
          </w:tblCellMar>
        </w:tblPrEx>
        <w:trPr>
          <w:trHeight w:val="124"/>
        </w:trPr>
        <w:tc>
          <w:tcPr>
            <w:tcW w:w="280" w:type="dxa"/>
            <w:tcBorders>
              <w:top w:val="single" w:sz="6" w:space="0" w:color="auto"/>
              <w:bottom w:val="single" w:sz="6" w:space="0" w:color="auto"/>
            </w:tcBorders>
          </w:tcPr>
          <w:p w:rsidR="00704ED5" w:rsidRPr="007210A9" w:rsidRDefault="00704ED5" w:rsidP="00F232DD">
            <w:pPr>
              <w:ind w:left="-113" w:right="-113"/>
              <w:jc w:val="center"/>
              <w:rPr>
                <w:b/>
                <w:bCs/>
                <w:noProof/>
                <w:sz w:val="16"/>
              </w:rPr>
            </w:pPr>
            <w:r w:rsidRPr="007210A9">
              <w:rPr>
                <w:b/>
                <w:bCs/>
                <w:noProof/>
                <w:sz w:val="16"/>
              </w:rPr>
              <w:t>37.</w:t>
            </w:r>
          </w:p>
        </w:tc>
        <w:tc>
          <w:tcPr>
            <w:tcW w:w="8823" w:type="dxa"/>
            <w:gridSpan w:val="9"/>
            <w:tcBorders>
              <w:top w:val="single" w:sz="6" w:space="0" w:color="auto"/>
              <w:bottom w:val="single" w:sz="6" w:space="0" w:color="auto"/>
            </w:tcBorders>
          </w:tcPr>
          <w:p w:rsidR="00704ED5" w:rsidRPr="007210A9" w:rsidRDefault="00704ED5" w:rsidP="00704ED5">
            <w:pPr>
              <w:spacing w:line="192" w:lineRule="auto"/>
              <w:ind w:firstLine="35"/>
              <w:rPr>
                <w:noProof/>
                <w:sz w:val="16"/>
              </w:rPr>
            </w:pPr>
            <w:r w:rsidRPr="007210A9">
              <w:rPr>
                <w:noProof/>
                <w:sz w:val="16"/>
              </w:rPr>
              <w:t>Дата утверждения руководителем следственного органа,</w:t>
            </w:r>
          </w:p>
          <w:p w:rsidR="00704ED5" w:rsidRPr="007210A9" w:rsidRDefault="00704ED5" w:rsidP="00704ED5">
            <w:pPr>
              <w:spacing w:line="192" w:lineRule="auto"/>
              <w:ind w:firstLine="35"/>
              <w:rPr>
                <w:noProof/>
                <w:sz w:val="16"/>
              </w:rPr>
            </w:pPr>
            <w:r w:rsidRPr="007210A9">
              <w:rPr>
                <w:noProof/>
                <w:sz w:val="16"/>
              </w:rPr>
              <w:t>начальником подразделения дознания, прокурором принятого решения</w:t>
            </w:r>
          </w:p>
          <w:p w:rsidR="00704ED5" w:rsidRPr="007210A9" w:rsidRDefault="00704ED5" w:rsidP="00704ED5">
            <w:pPr>
              <w:spacing w:line="192" w:lineRule="auto"/>
              <w:ind w:firstLine="35"/>
              <w:rPr>
                <w:bCs/>
                <w:sz w:val="14"/>
                <w:szCs w:val="14"/>
              </w:rPr>
            </w:pPr>
            <w:r w:rsidRPr="007210A9">
              <w:rPr>
                <w:bCs/>
                <w:sz w:val="14"/>
                <w:szCs w:val="14"/>
              </w:rPr>
              <w:t>Руководитель следственного органа,</w:t>
            </w:r>
          </w:p>
          <w:p w:rsidR="00704ED5" w:rsidRPr="007210A9" w:rsidRDefault="00704ED5" w:rsidP="00704ED5">
            <w:pPr>
              <w:spacing w:line="192" w:lineRule="auto"/>
              <w:ind w:firstLine="35"/>
              <w:rPr>
                <w:bCs/>
                <w:sz w:val="14"/>
                <w:szCs w:val="14"/>
              </w:rPr>
            </w:pPr>
            <w:r w:rsidRPr="007210A9">
              <w:rPr>
                <w:bCs/>
                <w:sz w:val="14"/>
                <w:szCs w:val="14"/>
              </w:rPr>
              <w:t xml:space="preserve">начальник подразделения дознания  </w:t>
            </w:r>
            <w:r w:rsidRPr="007210A9">
              <w:rPr>
                <w:b/>
                <w:sz w:val="14"/>
                <w:szCs w:val="14"/>
              </w:rPr>
              <w:t xml:space="preserve">______________________________________________                     “ _____” ________________ </w:t>
            </w:r>
            <w:r w:rsidR="00C076EE" w:rsidRPr="007210A9">
              <w:rPr>
                <w:bCs/>
                <w:sz w:val="14"/>
                <w:szCs w:val="14"/>
              </w:rPr>
              <w:t xml:space="preserve">20 </w:t>
            </w:r>
            <w:r w:rsidRPr="007210A9">
              <w:rPr>
                <w:bCs/>
                <w:sz w:val="14"/>
                <w:szCs w:val="14"/>
              </w:rPr>
              <w:t xml:space="preserve"> __ г.</w:t>
            </w:r>
          </w:p>
          <w:p w:rsidR="00704ED5" w:rsidRPr="007210A9" w:rsidRDefault="00704ED5" w:rsidP="00704ED5">
            <w:pPr>
              <w:spacing w:line="192" w:lineRule="auto"/>
              <w:rPr>
                <w:sz w:val="12"/>
                <w:szCs w:val="12"/>
              </w:rPr>
            </w:pPr>
            <w:r w:rsidRPr="007210A9">
              <w:rPr>
                <w:sz w:val="14"/>
                <w:szCs w:val="14"/>
              </w:rPr>
              <w:t xml:space="preserve">                                                                                        </w:t>
            </w:r>
            <w:r w:rsidRPr="007210A9">
              <w:rPr>
                <w:sz w:val="12"/>
                <w:szCs w:val="12"/>
              </w:rPr>
              <w:t xml:space="preserve">(звание, подпись, фамилия) </w:t>
            </w:r>
          </w:p>
          <w:p w:rsidR="00704ED5" w:rsidRPr="007210A9" w:rsidRDefault="00704ED5" w:rsidP="00704ED5">
            <w:pPr>
              <w:spacing w:line="192" w:lineRule="auto"/>
              <w:ind w:firstLine="35"/>
              <w:rPr>
                <w:bCs/>
                <w:sz w:val="14"/>
                <w:szCs w:val="14"/>
              </w:rPr>
            </w:pPr>
            <w:r w:rsidRPr="007210A9">
              <w:rPr>
                <w:sz w:val="14"/>
                <w:szCs w:val="14"/>
              </w:rPr>
              <w:t>Прокурор</w:t>
            </w:r>
            <w:r w:rsidRPr="007210A9">
              <w:rPr>
                <w:b/>
                <w:sz w:val="14"/>
                <w:szCs w:val="14"/>
              </w:rPr>
              <w:t xml:space="preserve">_____________________________________________________________________                     “ _____” ________________ </w:t>
            </w:r>
            <w:r w:rsidR="00C076EE" w:rsidRPr="007210A9">
              <w:rPr>
                <w:bCs/>
                <w:sz w:val="14"/>
                <w:szCs w:val="14"/>
              </w:rPr>
              <w:t xml:space="preserve">20 </w:t>
            </w:r>
            <w:r w:rsidRPr="007210A9">
              <w:rPr>
                <w:bCs/>
                <w:sz w:val="14"/>
                <w:szCs w:val="14"/>
              </w:rPr>
              <w:t xml:space="preserve"> __ г.</w:t>
            </w:r>
          </w:p>
          <w:p w:rsidR="00704ED5" w:rsidRPr="007210A9" w:rsidRDefault="00704ED5" w:rsidP="00704ED5">
            <w:pPr>
              <w:spacing w:line="192" w:lineRule="auto"/>
              <w:rPr>
                <w:noProof/>
                <w:sz w:val="12"/>
                <w:szCs w:val="12"/>
              </w:rPr>
            </w:pPr>
            <w:r w:rsidRPr="007210A9">
              <w:rPr>
                <w:sz w:val="14"/>
                <w:szCs w:val="14"/>
              </w:rPr>
              <w:t xml:space="preserve">                                                            </w:t>
            </w:r>
            <w:r w:rsidRPr="007210A9">
              <w:rPr>
                <w:sz w:val="12"/>
                <w:szCs w:val="12"/>
              </w:rPr>
              <w:t xml:space="preserve">(классный чин, подпись, фамилия) </w:t>
            </w:r>
          </w:p>
        </w:tc>
        <w:tc>
          <w:tcPr>
            <w:tcW w:w="1830" w:type="dxa"/>
            <w:gridSpan w:val="5"/>
            <w:tcBorders>
              <w:top w:val="single" w:sz="6" w:space="0" w:color="auto"/>
              <w:bottom w:val="single" w:sz="6" w:space="0" w:color="auto"/>
            </w:tcBorders>
          </w:tcPr>
          <w:p w:rsidR="00704ED5" w:rsidRDefault="00306F68" w:rsidP="00F232DD">
            <w:pPr>
              <w:ind w:firstLine="34"/>
              <w:rPr>
                <w:noProof/>
                <w:sz w:val="16"/>
              </w:rPr>
            </w:pPr>
            <w:r w:rsidRPr="007210A9">
              <w:rPr>
                <w:noProof/>
                <w:sz w:val="16"/>
              </w:rPr>
              <w:pict>
                <v:group id="_x0000_s1036" alt="" style="position:absolute;left:0;text-align:left;margin-left:59.5pt;margin-top:17.6pt;width:21.35pt;height:14.25pt;z-index:25;mso-position-horizontal-relative:text;mso-position-vertical-relative:text" coordsize="20000,20000">
                  <v:rect id="_x0000_s1037" alt="" style="position:absolute;left:13302;width:6698;height:20000;mso-wrap-style:square;v-text-anchor:top" filled="f">
                    <v:textbox style="mso-next-textbox:#_x0000_s1037" inset="1pt,1pt,1pt,1pt">
                      <w:txbxContent>
                        <w:p w:rsidR="00704ED5" w:rsidRDefault="00704ED5" w:rsidP="00704ED5">
                          <w:r>
                            <w:rPr>
                              <w:sz w:val="18"/>
                            </w:rPr>
                            <w:t>)</w:t>
                          </w:r>
                        </w:p>
                      </w:txbxContent>
                    </v:textbox>
                  </v:rect>
                  <v:rect id="_x0000_s1038" alt="" style="position:absolute;left:6651;width:6698;height:20000;mso-wrap-style:square;v-text-anchor:top" filled="f">
                    <v:textbox style="mso-next-textbox:#_x0000_s1038" inset="1pt,1pt,1pt,1pt">
                      <w:txbxContent>
                        <w:p w:rsidR="00704ED5" w:rsidRDefault="00704ED5" w:rsidP="00704ED5">
                          <w:r>
                            <w:rPr>
                              <w:sz w:val="18"/>
                            </w:rPr>
                            <w:t>)</w:t>
                          </w:r>
                        </w:p>
                      </w:txbxContent>
                    </v:textbox>
                  </v:rect>
                  <v:rect id="_x0000_s1039" alt="" style="position:absolute;width:6698;height:20000;mso-wrap-style:square;v-text-anchor:top" filled="f">
                    <v:textbox style="mso-next-textbox:#_x0000_s1039" inset="1pt,1pt,1pt,1pt">
                      <w:txbxContent>
                        <w:p w:rsidR="00704ED5" w:rsidRDefault="00704ED5" w:rsidP="00704ED5">
                          <w:r>
                            <w:rPr>
                              <w:sz w:val="18"/>
                            </w:rPr>
                            <w:t>)</w:t>
                          </w:r>
                        </w:p>
                      </w:txbxContent>
                    </v:textbox>
                  </v:rect>
                </v:group>
              </w:pict>
            </w:r>
            <w:r w:rsidRPr="007210A9">
              <w:rPr>
                <w:noProof/>
                <w:sz w:val="20"/>
              </w:rPr>
              <w:pict>
                <v:group id="_x0000_s1026" alt="" style="position:absolute;left:0;text-align:left;margin-left:17pt;margin-top:3.45pt;width:63.8pt;height:14.25pt;z-index:26;mso-position-horizontal-relative:text;mso-position-vertical-relative:text" coordorigin="-3" coordsize="20004,20000">
                  <v:rect id="_x0000_s1027" alt="" style="position:absolute;left:15533;width:2242;height:20000" filled="f"/>
                  <v:rect id="_x0000_s1028" alt="" style="position:absolute;left:13307;width:2242;height:20000" filled="f"/>
                  <v:rect id="_x0000_s1029" alt="" style="position:absolute;left:11081;width:2242;height:20000" filled="f"/>
                  <v:rect id="_x0000_s1030" alt="" style="position:absolute;left:17759;width:2242;height:20000;mso-wrap-style:square;v-text-anchor:top" filled="f">
                    <v:textbox style="mso-next-textbox:#_x0000_s1030" inset="1pt,1pt,1pt,1pt">
                      <w:txbxContent>
                        <w:p w:rsidR="00704ED5" w:rsidRDefault="00704ED5" w:rsidP="00704ED5">
                          <w:pPr>
                            <w:jc w:val="center"/>
                          </w:pPr>
                          <w:r>
                            <w:rPr>
                              <w:sz w:val="18"/>
                            </w:rPr>
                            <w:t>/</w:t>
                          </w:r>
                        </w:p>
                      </w:txbxContent>
                    </v:textbox>
                  </v:rect>
                  <v:rect id="_x0000_s1031" alt="" style="position:absolute;left:8855;width:2242;height:20000" filled="f"/>
                  <v:rect id="_x0000_s1032" alt="" style="position:absolute;left:6629;width:2241;height:20000" filled="f"/>
                  <v:rect id="_x0000_s1033" alt="" style="position:absolute;left:4402;width:2242;height:20000" filled="f"/>
                  <v:rect id="_x0000_s1034" alt="" style="position:absolute;left:2223;width:2242;height:20000" filled="f"/>
                  <v:rect id="_x0000_s1035" alt="" style="position:absolute;left:-3;width:2242;height:20000" filled="f"/>
                </v:group>
              </w:pict>
            </w:r>
            <w:r w:rsidR="00E37306" w:rsidRPr="007210A9">
              <w:rPr>
                <w:noProof/>
                <w:sz w:val="16"/>
              </w:rPr>
              <w:t>37</w:t>
            </w:r>
          </w:p>
        </w:tc>
      </w:tr>
    </w:tbl>
    <w:p w:rsidR="0025465E" w:rsidRPr="00FD19ED" w:rsidRDefault="0025465E">
      <w:pPr>
        <w:pStyle w:val="a3"/>
        <w:tabs>
          <w:tab w:val="clear" w:pos="4153"/>
          <w:tab w:val="clear" w:pos="8306"/>
        </w:tabs>
        <w:rPr>
          <w:sz w:val="16"/>
          <w:szCs w:val="16"/>
          <w:vertAlign w:val="superscript"/>
        </w:rPr>
      </w:pPr>
    </w:p>
    <w:sectPr w:rsidR="0025465E" w:rsidRPr="00FD19ED" w:rsidSect="005511DC">
      <w:headerReference w:type="even" r:id="rId10"/>
      <w:footerReference w:type="even" r:id="rId11"/>
      <w:pgSz w:w="11907" w:h="16840" w:code="9"/>
      <w:pgMar w:top="284" w:right="1134" w:bottom="0" w:left="1797" w:header="142" w:footer="329" w:gutter="0"/>
      <w:pgNumType w:start="67"/>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06F68" w:rsidRDefault="00306F68">
      <w:r>
        <w:separator/>
      </w:r>
    </w:p>
  </w:endnote>
  <w:endnote w:type="continuationSeparator" w:id="0">
    <w:p w:rsidR="00306F68" w:rsidRDefault="00306F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TTierce">
    <w:altName w:val="Times New Roman"/>
    <w:panose1 w:val="020B0604020202020204"/>
    <w:charset w:val="00"/>
    <w:family w:val="auto"/>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PT Astra Serif">
    <w:altName w:val="MS Gothic"/>
    <w:panose1 w:val="020B0604020202020204"/>
    <w:charset w:val="CC"/>
    <w:family w:val="roman"/>
    <w:pitch w:val="variable"/>
    <w:sig w:usb0="A00002EF" w:usb1="5000204B" w:usb2="00000020" w:usb3="00000000" w:csb0="00000097"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5465E" w:rsidRDefault="0025465E">
    <w:pPr>
      <w:pStyle w:val="a3"/>
      <w:framePr w:wrap="around" w:vAnchor="text" w:hAnchor="margin" w:xAlign="center" w:y="1"/>
      <w:rPr>
        <w:rStyle w:val="a4"/>
      </w:rPr>
    </w:pPr>
    <w:r>
      <w:rPr>
        <w:rStyle w:val="a4"/>
      </w:rPr>
      <w:fldChar w:fldCharType="begin"/>
    </w:r>
    <w:r>
      <w:rPr>
        <w:rStyle w:val="a4"/>
      </w:rPr>
      <w:instrText xml:space="preserve">PAGE  </w:instrText>
    </w:r>
    <w:r>
      <w:rPr>
        <w:rStyle w:val="a4"/>
      </w:rPr>
      <w:fldChar w:fldCharType="separate"/>
    </w:r>
    <w:r>
      <w:rPr>
        <w:rStyle w:val="a4"/>
        <w:noProof/>
      </w:rPr>
      <w:t>1</w:t>
    </w:r>
    <w:r>
      <w:rPr>
        <w:rStyle w:val="a4"/>
      </w:rPr>
      <w:fldChar w:fldCharType="end"/>
    </w:r>
  </w:p>
  <w:p w:rsidR="0025465E" w:rsidRDefault="0025465E">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06F68" w:rsidRDefault="00306F68">
      <w:r>
        <w:separator/>
      </w:r>
    </w:p>
  </w:footnote>
  <w:footnote w:type="continuationSeparator" w:id="0">
    <w:p w:rsidR="00306F68" w:rsidRDefault="00306F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A591F" w:rsidRDefault="002A591F" w:rsidP="00A96027">
    <w:pPr>
      <w:pStyle w:val="a5"/>
      <w:framePr w:wrap="around" w:vAnchor="text" w:hAnchor="margin" w:xAlign="center" w:y="1"/>
      <w:rPr>
        <w:rStyle w:val="a4"/>
      </w:rPr>
    </w:pPr>
    <w:r>
      <w:rPr>
        <w:rStyle w:val="a4"/>
      </w:rPr>
      <w:fldChar w:fldCharType="begin"/>
    </w:r>
    <w:r>
      <w:rPr>
        <w:rStyle w:val="a4"/>
      </w:rPr>
      <w:instrText xml:space="preserve">PAGE  </w:instrText>
    </w:r>
    <w:r>
      <w:rPr>
        <w:rStyle w:val="a4"/>
      </w:rPr>
      <w:fldChar w:fldCharType="end"/>
    </w:r>
  </w:p>
  <w:p w:rsidR="002A591F" w:rsidRDefault="002A591F">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554A1"/>
    <w:multiLevelType w:val="singleLevel"/>
    <w:tmpl w:val="BA529538"/>
    <w:lvl w:ilvl="0">
      <w:start w:val="9"/>
      <w:numFmt w:val="decimal"/>
      <w:lvlText w:val="%1."/>
      <w:lvlJc w:val="left"/>
      <w:pPr>
        <w:tabs>
          <w:tab w:val="num" w:pos="360"/>
        </w:tabs>
        <w:ind w:left="283" w:hanging="283"/>
      </w:pPr>
      <w:rPr>
        <w:rFonts w:hint="default"/>
      </w:rPr>
    </w:lvl>
  </w:abstractNum>
  <w:abstractNum w:abstractNumId="1" w15:restartNumberingAfterBreak="0">
    <w:nsid w:val="07D950E5"/>
    <w:multiLevelType w:val="hybridMultilevel"/>
    <w:tmpl w:val="70E8F696"/>
    <w:lvl w:ilvl="0" w:tplc="7654EA1E">
      <w:start w:val="23"/>
      <w:numFmt w:val="decimal"/>
      <w:lvlText w:val="%1."/>
      <w:lvlJc w:val="left"/>
      <w:pPr>
        <w:tabs>
          <w:tab w:val="num" w:pos="720"/>
        </w:tabs>
        <w:ind w:left="643" w:hanging="283"/>
      </w:p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2" w15:restartNumberingAfterBreak="0">
    <w:nsid w:val="08ED0C58"/>
    <w:multiLevelType w:val="singleLevel"/>
    <w:tmpl w:val="A03485EC"/>
    <w:lvl w:ilvl="0">
      <w:start w:val="3"/>
      <w:numFmt w:val="decimal"/>
      <w:lvlText w:val="%1."/>
      <w:lvlJc w:val="left"/>
      <w:pPr>
        <w:tabs>
          <w:tab w:val="num" w:pos="360"/>
        </w:tabs>
        <w:ind w:left="360" w:hanging="360"/>
      </w:pPr>
    </w:lvl>
  </w:abstractNum>
  <w:abstractNum w:abstractNumId="3" w15:restartNumberingAfterBreak="0">
    <w:nsid w:val="24EC1CE1"/>
    <w:multiLevelType w:val="singleLevel"/>
    <w:tmpl w:val="7654EA1E"/>
    <w:lvl w:ilvl="0">
      <w:start w:val="23"/>
      <w:numFmt w:val="decimal"/>
      <w:lvlText w:val="%1."/>
      <w:lvlJc w:val="left"/>
      <w:pPr>
        <w:tabs>
          <w:tab w:val="num" w:pos="360"/>
        </w:tabs>
        <w:ind w:left="283" w:hanging="283"/>
      </w:pPr>
    </w:lvl>
  </w:abstractNum>
  <w:abstractNum w:abstractNumId="4" w15:restartNumberingAfterBreak="0">
    <w:nsid w:val="3B6B34F3"/>
    <w:multiLevelType w:val="singleLevel"/>
    <w:tmpl w:val="069868A2"/>
    <w:lvl w:ilvl="0">
      <w:start w:val="3"/>
      <w:numFmt w:val="decimal"/>
      <w:lvlText w:val="%1."/>
      <w:legacy w:legacy="1" w:legacySpace="0" w:legacyIndent="283"/>
      <w:lvlJc w:val="left"/>
      <w:pPr>
        <w:ind w:left="283" w:hanging="283"/>
      </w:pPr>
    </w:lvl>
  </w:abstractNum>
  <w:abstractNum w:abstractNumId="5" w15:restartNumberingAfterBreak="0">
    <w:nsid w:val="46990EAA"/>
    <w:multiLevelType w:val="singleLevel"/>
    <w:tmpl w:val="665403F2"/>
    <w:lvl w:ilvl="0">
      <w:start w:val="7"/>
      <w:numFmt w:val="decimal"/>
      <w:lvlText w:val="%1."/>
      <w:legacy w:legacy="1" w:legacySpace="0" w:legacyIndent="283"/>
      <w:lvlJc w:val="left"/>
      <w:pPr>
        <w:ind w:left="283" w:hanging="283"/>
      </w:pPr>
    </w:lvl>
  </w:abstractNum>
  <w:abstractNum w:abstractNumId="6" w15:restartNumberingAfterBreak="0">
    <w:nsid w:val="4BA407B3"/>
    <w:multiLevelType w:val="hybridMultilevel"/>
    <w:tmpl w:val="1C762D3C"/>
    <w:lvl w:ilvl="0" w:tplc="7654EA1E">
      <w:start w:val="23"/>
      <w:numFmt w:val="decimal"/>
      <w:lvlText w:val="%1."/>
      <w:lvlJc w:val="left"/>
      <w:pPr>
        <w:tabs>
          <w:tab w:val="num" w:pos="720"/>
        </w:tabs>
        <w:ind w:left="643" w:hanging="283"/>
      </w:p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7" w15:restartNumberingAfterBreak="0">
    <w:nsid w:val="53372D3C"/>
    <w:multiLevelType w:val="hybridMultilevel"/>
    <w:tmpl w:val="378EA94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8" w15:restartNumberingAfterBreak="0">
    <w:nsid w:val="5CCD7B57"/>
    <w:multiLevelType w:val="singleLevel"/>
    <w:tmpl w:val="373A02B4"/>
    <w:lvl w:ilvl="0">
      <w:start w:val="26"/>
      <w:numFmt w:val="decimal"/>
      <w:lvlText w:val="%1."/>
      <w:legacy w:legacy="1" w:legacySpace="0" w:legacyIndent="283"/>
      <w:lvlJc w:val="left"/>
      <w:pPr>
        <w:ind w:left="283" w:hanging="283"/>
      </w:pPr>
    </w:lvl>
  </w:abstractNum>
  <w:abstractNum w:abstractNumId="9" w15:restartNumberingAfterBreak="0">
    <w:nsid w:val="7C4653A5"/>
    <w:multiLevelType w:val="singleLevel"/>
    <w:tmpl w:val="4E209552"/>
    <w:lvl w:ilvl="0">
      <w:start w:val="34"/>
      <w:numFmt w:val="decimal"/>
      <w:lvlText w:val="%1."/>
      <w:legacy w:legacy="1" w:legacySpace="0" w:legacyIndent="283"/>
      <w:lvlJc w:val="left"/>
      <w:pPr>
        <w:ind w:left="283" w:hanging="283"/>
      </w:pPr>
    </w:lvl>
  </w:abstractNum>
  <w:abstractNum w:abstractNumId="10" w15:restartNumberingAfterBreak="0">
    <w:nsid w:val="7CE23D02"/>
    <w:multiLevelType w:val="hybridMultilevel"/>
    <w:tmpl w:val="53CAF6F8"/>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16cid:durableId="798769120">
    <w:abstractNumId w:val="4"/>
  </w:num>
  <w:num w:numId="2" w16cid:durableId="649208777">
    <w:abstractNumId w:val="5"/>
  </w:num>
  <w:num w:numId="3" w16cid:durableId="296958989">
    <w:abstractNumId w:val="8"/>
  </w:num>
  <w:num w:numId="4" w16cid:durableId="173037797">
    <w:abstractNumId w:val="9"/>
  </w:num>
  <w:num w:numId="5" w16cid:durableId="264777574">
    <w:abstractNumId w:val="2"/>
  </w:num>
  <w:num w:numId="6" w16cid:durableId="309793971">
    <w:abstractNumId w:val="3"/>
  </w:num>
  <w:num w:numId="7" w16cid:durableId="954753898">
    <w:abstractNumId w:val="0"/>
  </w:num>
  <w:num w:numId="8" w16cid:durableId="428890886">
    <w:abstractNumId w:val="7"/>
  </w:num>
  <w:num w:numId="9" w16cid:durableId="1150516519">
    <w:abstractNumId w:val="10"/>
  </w:num>
  <w:num w:numId="10" w16cid:durableId="306711496">
    <w:abstractNumId w:val="1"/>
  </w:num>
  <w:num w:numId="11" w16cid:durableId="42784715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54986"/>
    <w:rsid w:val="00005B4C"/>
    <w:rsid w:val="000075B5"/>
    <w:rsid w:val="00007E1A"/>
    <w:rsid w:val="0001122D"/>
    <w:rsid w:val="0001504D"/>
    <w:rsid w:val="0002724D"/>
    <w:rsid w:val="00030F0F"/>
    <w:rsid w:val="00032481"/>
    <w:rsid w:val="00061D95"/>
    <w:rsid w:val="00073DC8"/>
    <w:rsid w:val="00081282"/>
    <w:rsid w:val="00084521"/>
    <w:rsid w:val="00090759"/>
    <w:rsid w:val="000912D2"/>
    <w:rsid w:val="00096FB5"/>
    <w:rsid w:val="000A128A"/>
    <w:rsid w:val="000A6EFF"/>
    <w:rsid w:val="000A7184"/>
    <w:rsid w:val="000B10A8"/>
    <w:rsid w:val="000B168E"/>
    <w:rsid w:val="000B4E09"/>
    <w:rsid w:val="000D2E65"/>
    <w:rsid w:val="000D7B82"/>
    <w:rsid w:val="000E164A"/>
    <w:rsid w:val="000E6F15"/>
    <w:rsid w:val="00104DE6"/>
    <w:rsid w:val="001137C9"/>
    <w:rsid w:val="0013387C"/>
    <w:rsid w:val="00137D69"/>
    <w:rsid w:val="0014292F"/>
    <w:rsid w:val="00143B35"/>
    <w:rsid w:val="00147BDC"/>
    <w:rsid w:val="00153E96"/>
    <w:rsid w:val="00157057"/>
    <w:rsid w:val="001652C1"/>
    <w:rsid w:val="00172E6C"/>
    <w:rsid w:val="0017579E"/>
    <w:rsid w:val="00195CFA"/>
    <w:rsid w:val="001A26E1"/>
    <w:rsid w:val="001A51D6"/>
    <w:rsid w:val="001A7988"/>
    <w:rsid w:val="001C1850"/>
    <w:rsid w:val="001C3F26"/>
    <w:rsid w:val="001D57BC"/>
    <w:rsid w:val="001E19ED"/>
    <w:rsid w:val="001E292A"/>
    <w:rsid w:val="001F368E"/>
    <w:rsid w:val="001F5580"/>
    <w:rsid w:val="002007E7"/>
    <w:rsid w:val="00204EA4"/>
    <w:rsid w:val="00207A9F"/>
    <w:rsid w:val="002136AA"/>
    <w:rsid w:val="002238C4"/>
    <w:rsid w:val="002271EE"/>
    <w:rsid w:val="002400FC"/>
    <w:rsid w:val="002463EF"/>
    <w:rsid w:val="0025465E"/>
    <w:rsid w:val="00254BFC"/>
    <w:rsid w:val="00271EA1"/>
    <w:rsid w:val="00285DFC"/>
    <w:rsid w:val="002914AD"/>
    <w:rsid w:val="00291802"/>
    <w:rsid w:val="00294D83"/>
    <w:rsid w:val="00296482"/>
    <w:rsid w:val="00296957"/>
    <w:rsid w:val="00297525"/>
    <w:rsid w:val="002A591F"/>
    <w:rsid w:val="002B00C1"/>
    <w:rsid w:val="002B29CC"/>
    <w:rsid w:val="002B5937"/>
    <w:rsid w:val="002B5D3B"/>
    <w:rsid w:val="002D1C23"/>
    <w:rsid w:val="002D6EAC"/>
    <w:rsid w:val="002D7C80"/>
    <w:rsid w:val="002E52E2"/>
    <w:rsid w:val="002E60B3"/>
    <w:rsid w:val="002F4C06"/>
    <w:rsid w:val="0030539B"/>
    <w:rsid w:val="003069BF"/>
    <w:rsid w:val="00306F68"/>
    <w:rsid w:val="003115E9"/>
    <w:rsid w:val="003129C2"/>
    <w:rsid w:val="00312BF9"/>
    <w:rsid w:val="00322654"/>
    <w:rsid w:val="0032610C"/>
    <w:rsid w:val="00336732"/>
    <w:rsid w:val="003465C8"/>
    <w:rsid w:val="003524FB"/>
    <w:rsid w:val="003762E9"/>
    <w:rsid w:val="0037735A"/>
    <w:rsid w:val="0038598F"/>
    <w:rsid w:val="00397C7A"/>
    <w:rsid w:val="003A0BCF"/>
    <w:rsid w:val="003A7800"/>
    <w:rsid w:val="003B04ED"/>
    <w:rsid w:val="003B2D59"/>
    <w:rsid w:val="003D427F"/>
    <w:rsid w:val="003D4F60"/>
    <w:rsid w:val="003E3FAF"/>
    <w:rsid w:val="00401597"/>
    <w:rsid w:val="004020BE"/>
    <w:rsid w:val="004061CD"/>
    <w:rsid w:val="004073D8"/>
    <w:rsid w:val="004150EF"/>
    <w:rsid w:val="0042010B"/>
    <w:rsid w:val="00430E5F"/>
    <w:rsid w:val="00431FA5"/>
    <w:rsid w:val="0044285F"/>
    <w:rsid w:val="00445FA9"/>
    <w:rsid w:val="004558E3"/>
    <w:rsid w:val="00457073"/>
    <w:rsid w:val="004623E4"/>
    <w:rsid w:val="0046343D"/>
    <w:rsid w:val="0046495F"/>
    <w:rsid w:val="00473CE6"/>
    <w:rsid w:val="00473EB2"/>
    <w:rsid w:val="00474A4D"/>
    <w:rsid w:val="0047721D"/>
    <w:rsid w:val="00484908"/>
    <w:rsid w:val="00493153"/>
    <w:rsid w:val="00494D65"/>
    <w:rsid w:val="004A2395"/>
    <w:rsid w:val="004B42E9"/>
    <w:rsid w:val="004B4FB3"/>
    <w:rsid w:val="004B53B3"/>
    <w:rsid w:val="004C2B03"/>
    <w:rsid w:val="004C40E6"/>
    <w:rsid w:val="004E2CE9"/>
    <w:rsid w:val="004F1E9F"/>
    <w:rsid w:val="004F23F3"/>
    <w:rsid w:val="004F7BCF"/>
    <w:rsid w:val="005010AD"/>
    <w:rsid w:val="00503B1C"/>
    <w:rsid w:val="00515C38"/>
    <w:rsid w:val="00522CBD"/>
    <w:rsid w:val="00524AF5"/>
    <w:rsid w:val="005262D8"/>
    <w:rsid w:val="0053022F"/>
    <w:rsid w:val="00537E16"/>
    <w:rsid w:val="00547200"/>
    <w:rsid w:val="005511DC"/>
    <w:rsid w:val="00564A37"/>
    <w:rsid w:val="005750DA"/>
    <w:rsid w:val="00582AB6"/>
    <w:rsid w:val="005A01DF"/>
    <w:rsid w:val="005B1488"/>
    <w:rsid w:val="005B44E4"/>
    <w:rsid w:val="005D1902"/>
    <w:rsid w:val="005D1CCE"/>
    <w:rsid w:val="005D47B0"/>
    <w:rsid w:val="005D7443"/>
    <w:rsid w:val="005E3B59"/>
    <w:rsid w:val="005E52B7"/>
    <w:rsid w:val="005F01E6"/>
    <w:rsid w:val="005F6F47"/>
    <w:rsid w:val="005F7CC6"/>
    <w:rsid w:val="006032AC"/>
    <w:rsid w:val="0060516B"/>
    <w:rsid w:val="0060577B"/>
    <w:rsid w:val="006070B5"/>
    <w:rsid w:val="00610169"/>
    <w:rsid w:val="00621915"/>
    <w:rsid w:val="00624687"/>
    <w:rsid w:val="00627C45"/>
    <w:rsid w:val="00630930"/>
    <w:rsid w:val="00632307"/>
    <w:rsid w:val="0063403B"/>
    <w:rsid w:val="00641C54"/>
    <w:rsid w:val="00643F82"/>
    <w:rsid w:val="006628D5"/>
    <w:rsid w:val="006702AC"/>
    <w:rsid w:val="00676733"/>
    <w:rsid w:val="00682857"/>
    <w:rsid w:val="00695314"/>
    <w:rsid w:val="006B2012"/>
    <w:rsid w:val="006B2977"/>
    <w:rsid w:val="006B6E6E"/>
    <w:rsid w:val="006D7C3F"/>
    <w:rsid w:val="006E44D6"/>
    <w:rsid w:val="006F3392"/>
    <w:rsid w:val="00700806"/>
    <w:rsid w:val="00700F79"/>
    <w:rsid w:val="007046CA"/>
    <w:rsid w:val="00704ED5"/>
    <w:rsid w:val="007055A8"/>
    <w:rsid w:val="007142EE"/>
    <w:rsid w:val="00714D31"/>
    <w:rsid w:val="00715408"/>
    <w:rsid w:val="007210A9"/>
    <w:rsid w:val="007351B4"/>
    <w:rsid w:val="00737880"/>
    <w:rsid w:val="007463E7"/>
    <w:rsid w:val="0075181A"/>
    <w:rsid w:val="007556E5"/>
    <w:rsid w:val="00757BFE"/>
    <w:rsid w:val="00762FCD"/>
    <w:rsid w:val="007662C4"/>
    <w:rsid w:val="007829EA"/>
    <w:rsid w:val="00785558"/>
    <w:rsid w:val="00786632"/>
    <w:rsid w:val="00786664"/>
    <w:rsid w:val="00787257"/>
    <w:rsid w:val="0079297E"/>
    <w:rsid w:val="00793C04"/>
    <w:rsid w:val="00797B93"/>
    <w:rsid w:val="007A2615"/>
    <w:rsid w:val="007A2A40"/>
    <w:rsid w:val="007A67A3"/>
    <w:rsid w:val="007B0A18"/>
    <w:rsid w:val="007C246F"/>
    <w:rsid w:val="007C4856"/>
    <w:rsid w:val="007C4F4F"/>
    <w:rsid w:val="007D251C"/>
    <w:rsid w:val="007D48F0"/>
    <w:rsid w:val="007D661C"/>
    <w:rsid w:val="007E3EA4"/>
    <w:rsid w:val="007E62CA"/>
    <w:rsid w:val="007F054A"/>
    <w:rsid w:val="007F0CD9"/>
    <w:rsid w:val="007F11A4"/>
    <w:rsid w:val="007F2719"/>
    <w:rsid w:val="007F5FC0"/>
    <w:rsid w:val="00804636"/>
    <w:rsid w:val="00805094"/>
    <w:rsid w:val="00807BDD"/>
    <w:rsid w:val="0081002D"/>
    <w:rsid w:val="00813400"/>
    <w:rsid w:val="008149E4"/>
    <w:rsid w:val="00817814"/>
    <w:rsid w:val="00823EC4"/>
    <w:rsid w:val="00827B6C"/>
    <w:rsid w:val="00835C73"/>
    <w:rsid w:val="00836473"/>
    <w:rsid w:val="00837C88"/>
    <w:rsid w:val="008422DE"/>
    <w:rsid w:val="00857D88"/>
    <w:rsid w:val="00863ECC"/>
    <w:rsid w:val="008668CA"/>
    <w:rsid w:val="008675D4"/>
    <w:rsid w:val="00882F35"/>
    <w:rsid w:val="00885B59"/>
    <w:rsid w:val="00891365"/>
    <w:rsid w:val="00891BCD"/>
    <w:rsid w:val="0089596F"/>
    <w:rsid w:val="008A76D4"/>
    <w:rsid w:val="008A7DB7"/>
    <w:rsid w:val="008B472F"/>
    <w:rsid w:val="008D079D"/>
    <w:rsid w:val="008D6860"/>
    <w:rsid w:val="008E6F15"/>
    <w:rsid w:val="008E718B"/>
    <w:rsid w:val="008F7638"/>
    <w:rsid w:val="009255B4"/>
    <w:rsid w:val="00927C92"/>
    <w:rsid w:val="0093101D"/>
    <w:rsid w:val="009320D1"/>
    <w:rsid w:val="00933486"/>
    <w:rsid w:val="00933C67"/>
    <w:rsid w:val="00954986"/>
    <w:rsid w:val="00966614"/>
    <w:rsid w:val="00985005"/>
    <w:rsid w:val="009928D5"/>
    <w:rsid w:val="009A6114"/>
    <w:rsid w:val="009B6375"/>
    <w:rsid w:val="009B6596"/>
    <w:rsid w:val="009B6702"/>
    <w:rsid w:val="009C1104"/>
    <w:rsid w:val="009C30A1"/>
    <w:rsid w:val="009C373B"/>
    <w:rsid w:val="009C5559"/>
    <w:rsid w:val="009D221A"/>
    <w:rsid w:val="009E101C"/>
    <w:rsid w:val="009E17D8"/>
    <w:rsid w:val="009E36A5"/>
    <w:rsid w:val="00A030A2"/>
    <w:rsid w:val="00A04568"/>
    <w:rsid w:val="00A04E4F"/>
    <w:rsid w:val="00A06266"/>
    <w:rsid w:val="00A15C03"/>
    <w:rsid w:val="00A22C92"/>
    <w:rsid w:val="00A4086E"/>
    <w:rsid w:val="00A427CE"/>
    <w:rsid w:val="00A46AA0"/>
    <w:rsid w:val="00A52ADF"/>
    <w:rsid w:val="00A54603"/>
    <w:rsid w:val="00A57A77"/>
    <w:rsid w:val="00A66D6B"/>
    <w:rsid w:val="00A67F4A"/>
    <w:rsid w:val="00A77546"/>
    <w:rsid w:val="00A95AB3"/>
    <w:rsid w:val="00A96027"/>
    <w:rsid w:val="00A97081"/>
    <w:rsid w:val="00AA1674"/>
    <w:rsid w:val="00AA3B1A"/>
    <w:rsid w:val="00AA4BD7"/>
    <w:rsid w:val="00AA52C6"/>
    <w:rsid w:val="00AB511B"/>
    <w:rsid w:val="00AB5ACE"/>
    <w:rsid w:val="00AC1CF1"/>
    <w:rsid w:val="00AC4ABC"/>
    <w:rsid w:val="00AC5356"/>
    <w:rsid w:val="00AD300E"/>
    <w:rsid w:val="00AE2951"/>
    <w:rsid w:val="00AE6683"/>
    <w:rsid w:val="00AF7BDC"/>
    <w:rsid w:val="00B0760B"/>
    <w:rsid w:val="00B10131"/>
    <w:rsid w:val="00B26D18"/>
    <w:rsid w:val="00B3235A"/>
    <w:rsid w:val="00B33B15"/>
    <w:rsid w:val="00B35405"/>
    <w:rsid w:val="00B36418"/>
    <w:rsid w:val="00B409E6"/>
    <w:rsid w:val="00B46162"/>
    <w:rsid w:val="00B5146E"/>
    <w:rsid w:val="00B62BD9"/>
    <w:rsid w:val="00B72A1F"/>
    <w:rsid w:val="00B76E54"/>
    <w:rsid w:val="00B87E04"/>
    <w:rsid w:val="00B97211"/>
    <w:rsid w:val="00BA4284"/>
    <w:rsid w:val="00BA4CA0"/>
    <w:rsid w:val="00BA4FAF"/>
    <w:rsid w:val="00BB5A3E"/>
    <w:rsid w:val="00BC0AA5"/>
    <w:rsid w:val="00BC718A"/>
    <w:rsid w:val="00BD28E4"/>
    <w:rsid w:val="00BE40E4"/>
    <w:rsid w:val="00BE623F"/>
    <w:rsid w:val="00BF095A"/>
    <w:rsid w:val="00C076EE"/>
    <w:rsid w:val="00C132CE"/>
    <w:rsid w:val="00C165C0"/>
    <w:rsid w:val="00C218A4"/>
    <w:rsid w:val="00C219E0"/>
    <w:rsid w:val="00C2418B"/>
    <w:rsid w:val="00C31219"/>
    <w:rsid w:val="00C92C82"/>
    <w:rsid w:val="00C935A6"/>
    <w:rsid w:val="00C9684D"/>
    <w:rsid w:val="00C96941"/>
    <w:rsid w:val="00CA3867"/>
    <w:rsid w:val="00CB14D7"/>
    <w:rsid w:val="00CB5D22"/>
    <w:rsid w:val="00CB6E91"/>
    <w:rsid w:val="00CD5586"/>
    <w:rsid w:val="00CD69C8"/>
    <w:rsid w:val="00CE51E2"/>
    <w:rsid w:val="00CE5953"/>
    <w:rsid w:val="00CE7E8B"/>
    <w:rsid w:val="00CF40D0"/>
    <w:rsid w:val="00D039DC"/>
    <w:rsid w:val="00D074AB"/>
    <w:rsid w:val="00D10C0A"/>
    <w:rsid w:val="00D12ACD"/>
    <w:rsid w:val="00D153C0"/>
    <w:rsid w:val="00D1591C"/>
    <w:rsid w:val="00D352B3"/>
    <w:rsid w:val="00D407F3"/>
    <w:rsid w:val="00D55612"/>
    <w:rsid w:val="00D75173"/>
    <w:rsid w:val="00D76B3B"/>
    <w:rsid w:val="00D918B6"/>
    <w:rsid w:val="00D92CCB"/>
    <w:rsid w:val="00D953E9"/>
    <w:rsid w:val="00DA1F81"/>
    <w:rsid w:val="00DB2C5E"/>
    <w:rsid w:val="00DD0B82"/>
    <w:rsid w:val="00DE0ACA"/>
    <w:rsid w:val="00E00517"/>
    <w:rsid w:val="00E02508"/>
    <w:rsid w:val="00E15E85"/>
    <w:rsid w:val="00E226B7"/>
    <w:rsid w:val="00E2469F"/>
    <w:rsid w:val="00E37306"/>
    <w:rsid w:val="00E413F2"/>
    <w:rsid w:val="00E5060C"/>
    <w:rsid w:val="00E640AD"/>
    <w:rsid w:val="00E676D6"/>
    <w:rsid w:val="00E71CF3"/>
    <w:rsid w:val="00E839F3"/>
    <w:rsid w:val="00E85F4D"/>
    <w:rsid w:val="00E87E56"/>
    <w:rsid w:val="00E91CB2"/>
    <w:rsid w:val="00EA5F1E"/>
    <w:rsid w:val="00EA7727"/>
    <w:rsid w:val="00EC2AD3"/>
    <w:rsid w:val="00EC5D0F"/>
    <w:rsid w:val="00ED20B1"/>
    <w:rsid w:val="00EF4A4B"/>
    <w:rsid w:val="00EF5A7D"/>
    <w:rsid w:val="00F00DBC"/>
    <w:rsid w:val="00F020D3"/>
    <w:rsid w:val="00F04DA0"/>
    <w:rsid w:val="00F13506"/>
    <w:rsid w:val="00F14434"/>
    <w:rsid w:val="00F228C6"/>
    <w:rsid w:val="00F22A41"/>
    <w:rsid w:val="00F232DD"/>
    <w:rsid w:val="00F355A2"/>
    <w:rsid w:val="00F415B2"/>
    <w:rsid w:val="00F41EB5"/>
    <w:rsid w:val="00F42C7E"/>
    <w:rsid w:val="00F55F51"/>
    <w:rsid w:val="00F61D3F"/>
    <w:rsid w:val="00F61EE8"/>
    <w:rsid w:val="00F65386"/>
    <w:rsid w:val="00F66B9F"/>
    <w:rsid w:val="00F75C39"/>
    <w:rsid w:val="00F84DA8"/>
    <w:rsid w:val="00F879C2"/>
    <w:rsid w:val="00F94A1F"/>
    <w:rsid w:val="00FA534F"/>
    <w:rsid w:val="00FC093E"/>
    <w:rsid w:val="00FC1064"/>
    <w:rsid w:val="00FC2B44"/>
    <w:rsid w:val="00FC2F10"/>
    <w:rsid w:val="00FD19ED"/>
    <w:rsid w:val="00FD473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736"/>
    <o:shapelayout v:ext="edit">
      <o:idmap v:ext="edit" data="1"/>
    </o:shapelayout>
  </w:shapeDefaults>
  <w:decimalSymbol w:val=","/>
  <w:listSeparator w:val=";"/>
  <w15:chartTrackingRefBased/>
  <w15:docId w15:val="{8F5FAEBD-BF7B-4741-86C6-FB95EF5E4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Body Text Indent 2"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8"/>
    </w:rPr>
  </w:style>
  <w:style w:type="paragraph" w:styleId="1">
    <w:name w:val="heading 1"/>
    <w:basedOn w:val="a"/>
    <w:next w:val="a"/>
    <w:qFormat/>
    <w:pPr>
      <w:keepNext/>
      <w:ind w:right="33" w:firstLine="2050"/>
      <w:jc w:val="right"/>
      <w:outlineLvl w:val="0"/>
    </w:pPr>
    <w:rPr>
      <w:b/>
      <w:sz w:val="16"/>
    </w:rPr>
  </w:style>
  <w:style w:type="paragraph" w:styleId="2">
    <w:name w:val="heading 2"/>
    <w:basedOn w:val="a"/>
    <w:next w:val="a"/>
    <w:qFormat/>
    <w:pPr>
      <w:keepNext/>
      <w:spacing w:before="20"/>
      <w:jc w:val="center"/>
      <w:outlineLvl w:val="1"/>
    </w:pPr>
    <w:rPr>
      <w:b/>
      <w:sz w:val="16"/>
    </w:rPr>
  </w:style>
  <w:style w:type="paragraph" w:styleId="3">
    <w:name w:val="heading 3"/>
    <w:basedOn w:val="a"/>
    <w:next w:val="a"/>
    <w:qFormat/>
    <w:pPr>
      <w:keepNext/>
      <w:ind w:left="317" w:right="-108" w:hanging="317"/>
      <w:jc w:val="center"/>
      <w:outlineLvl w:val="2"/>
    </w:pPr>
    <w:rPr>
      <w:b/>
      <w:bCs/>
      <w:sz w:val="16"/>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footer"/>
    <w:basedOn w:val="a"/>
    <w:pPr>
      <w:tabs>
        <w:tab w:val="center" w:pos="4153"/>
        <w:tab w:val="right" w:pos="8306"/>
      </w:tabs>
    </w:pPr>
    <w:rPr>
      <w:rFonts w:ascii="NTTierce" w:hAnsi="NTTierce"/>
    </w:rPr>
  </w:style>
  <w:style w:type="character" w:styleId="a4">
    <w:name w:val="page number"/>
    <w:basedOn w:val="a0"/>
  </w:style>
  <w:style w:type="paragraph" w:styleId="a5">
    <w:name w:val="header"/>
    <w:basedOn w:val="a"/>
    <w:pPr>
      <w:tabs>
        <w:tab w:val="center" w:pos="4153"/>
        <w:tab w:val="right" w:pos="8306"/>
      </w:tabs>
    </w:pPr>
  </w:style>
  <w:style w:type="paragraph" w:styleId="a6">
    <w:name w:val="Body Text"/>
    <w:basedOn w:val="a"/>
    <w:rPr>
      <w:sz w:val="16"/>
    </w:rPr>
  </w:style>
  <w:style w:type="paragraph" w:styleId="a7">
    <w:name w:val="caption"/>
    <w:basedOn w:val="a"/>
    <w:next w:val="a"/>
    <w:qFormat/>
    <w:pPr>
      <w:spacing w:before="60"/>
      <w:jc w:val="center"/>
    </w:pPr>
    <w:rPr>
      <w:b/>
      <w:sz w:val="16"/>
    </w:rPr>
  </w:style>
  <w:style w:type="paragraph" w:styleId="20">
    <w:name w:val="Body Text 2"/>
    <w:basedOn w:val="a"/>
    <w:pPr>
      <w:spacing w:before="40"/>
      <w:ind w:right="-108"/>
    </w:pPr>
    <w:rPr>
      <w:sz w:val="16"/>
    </w:rPr>
  </w:style>
  <w:style w:type="paragraph" w:styleId="a8">
    <w:name w:val="Body Text Indent"/>
    <w:basedOn w:val="a"/>
    <w:pPr>
      <w:tabs>
        <w:tab w:val="left" w:pos="1897"/>
      </w:tabs>
      <w:ind w:left="-57" w:hanging="50"/>
    </w:pPr>
    <w:rPr>
      <w:sz w:val="18"/>
      <w:vertAlign w:val="superscript"/>
    </w:rPr>
  </w:style>
  <w:style w:type="paragraph" w:styleId="21">
    <w:name w:val="Body Text Indent 2"/>
    <w:basedOn w:val="a"/>
    <w:link w:val="22"/>
    <w:uiPriority w:val="99"/>
    <w:pPr>
      <w:tabs>
        <w:tab w:val="left" w:pos="1897"/>
      </w:tabs>
      <w:ind w:left="-57" w:hanging="50"/>
    </w:pPr>
    <w:rPr>
      <w:sz w:val="16"/>
    </w:rPr>
  </w:style>
  <w:style w:type="character" w:styleId="a9">
    <w:name w:val="annotation reference"/>
    <w:semiHidden/>
    <w:rPr>
      <w:sz w:val="16"/>
      <w:szCs w:val="16"/>
    </w:rPr>
  </w:style>
  <w:style w:type="paragraph" w:styleId="aa">
    <w:name w:val="annotation text"/>
    <w:basedOn w:val="a"/>
    <w:semiHidden/>
    <w:rPr>
      <w:sz w:val="20"/>
    </w:rPr>
  </w:style>
  <w:style w:type="paragraph" w:styleId="ab">
    <w:name w:val="footnote text"/>
    <w:basedOn w:val="a"/>
    <w:semiHidden/>
    <w:rPr>
      <w:sz w:val="20"/>
    </w:rPr>
  </w:style>
  <w:style w:type="character" w:styleId="ac">
    <w:name w:val="footnote reference"/>
    <w:semiHidden/>
    <w:rPr>
      <w:vertAlign w:val="superscript"/>
    </w:rPr>
  </w:style>
  <w:style w:type="paragraph" w:styleId="ad">
    <w:name w:val="endnote text"/>
    <w:basedOn w:val="a"/>
    <w:semiHidden/>
    <w:rPr>
      <w:sz w:val="20"/>
    </w:rPr>
  </w:style>
  <w:style w:type="character" w:styleId="ae">
    <w:name w:val="endnote reference"/>
    <w:semiHidden/>
    <w:rPr>
      <w:vertAlign w:val="superscript"/>
    </w:rPr>
  </w:style>
  <w:style w:type="paragraph" w:customStyle="1" w:styleId="af">
    <w:name w:val="Знак"/>
    <w:basedOn w:val="a"/>
    <w:rsid w:val="00785558"/>
    <w:pPr>
      <w:spacing w:after="160" w:line="240" w:lineRule="exact"/>
    </w:pPr>
    <w:rPr>
      <w:rFonts w:ascii="Verdana" w:hAnsi="Verdana" w:cs="Verdana"/>
      <w:sz w:val="24"/>
      <w:szCs w:val="24"/>
      <w:lang w:val="en-US" w:eastAsia="en-US"/>
    </w:rPr>
  </w:style>
  <w:style w:type="paragraph" w:styleId="af0">
    <w:name w:val="Balloon Text"/>
    <w:basedOn w:val="a"/>
    <w:semiHidden/>
    <w:rsid w:val="00EA5F1E"/>
    <w:rPr>
      <w:rFonts w:ascii="Tahoma" w:hAnsi="Tahoma" w:cs="Tahoma"/>
      <w:sz w:val="16"/>
      <w:szCs w:val="16"/>
    </w:rPr>
  </w:style>
  <w:style w:type="character" w:customStyle="1" w:styleId="22">
    <w:name w:val="Основной текст с отступом 2 Знак"/>
    <w:link w:val="21"/>
    <w:uiPriority w:val="99"/>
    <w:locked/>
    <w:rsid w:val="00A77546"/>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9292582">
      <w:bodyDiv w:val="1"/>
      <w:marLeft w:val="0"/>
      <w:marRight w:val="0"/>
      <w:marTop w:val="0"/>
      <w:marBottom w:val="0"/>
      <w:divBdr>
        <w:top w:val="none" w:sz="0" w:space="0" w:color="auto"/>
        <w:left w:val="none" w:sz="0" w:space="0" w:color="auto"/>
        <w:bottom w:val="none" w:sz="0" w:space="0" w:color="auto"/>
        <w:right w:val="none" w:sz="0" w:space="0" w:color="auto"/>
      </w:divBdr>
    </w:div>
    <w:div w:id="650017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pu-25.10.99\&#1082;%201.1%2015-11-99.d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AB28C5B-D312-4A14-AF23-B6CCB7A92D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2873</Words>
  <Characters>16377</Characters>
  <Application>Microsoft Office Word</Application>
  <DocSecurity>0</DocSecurity>
  <Lines>136</Lines>
  <Paragraphs>38</Paragraphs>
  <ScaleCrop>false</ScaleCrop>
  <HeadingPairs>
    <vt:vector size="2" baseType="variant">
      <vt:variant>
        <vt:lpstr>Название</vt:lpstr>
      </vt:variant>
      <vt:variant>
        <vt:i4>1</vt:i4>
      </vt:variant>
    </vt:vector>
  </HeadingPairs>
  <TitlesOfParts>
    <vt:vector size="1" baseType="lpstr">
      <vt:lpstr>Статистическая карточка-форма 1.1</vt:lpstr>
    </vt:vector>
  </TitlesOfParts>
  <Company/>
  <LinksUpToDate>false</LinksUpToDate>
  <CharactersWithSpaces>19212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Статистическая карточка-форма 1.1</dc:title>
  <dc:subject>ДПУ 2003</dc:subject>
  <dc:creator/>
  <cp:keywords/>
  <dc:description/>
  <cp:lastModifiedBy/>
  <cp:revision>2</cp:revision>
  <dcterms:created xsi:type="dcterms:W3CDTF">2026-09-16T03:39:00Z</dcterms:created>
  <dcterms:modified xsi:type="dcterms:W3CDTF">2026-09-16T03:39:00Z</dcterms:modified>
</cp:coreProperties>
</file>